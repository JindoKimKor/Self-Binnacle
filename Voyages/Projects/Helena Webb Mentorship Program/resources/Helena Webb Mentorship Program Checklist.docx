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CD797" w14:textId="5FDE1EF2" w:rsidR="00CD666D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Book initial meeting with Mentor</w:t>
      </w:r>
    </w:p>
    <w:p w14:paraId="6A117253" w14:textId="325E40D1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#1</w:t>
      </w:r>
    </w:p>
    <w:p w14:paraId="6BB943B2" w14:textId="64E957D5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</w:t>
      </w:r>
      <w:r w:rsidRPr="009F73D8">
        <w:rPr>
          <w:sz w:val="28"/>
          <w:szCs w:val="28"/>
        </w:rPr>
        <w:t>2</w:t>
      </w:r>
    </w:p>
    <w:p w14:paraId="044119E0" w14:textId="66DB7246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</w:t>
      </w:r>
      <w:r w:rsidRPr="009F73D8">
        <w:rPr>
          <w:sz w:val="28"/>
          <w:szCs w:val="28"/>
        </w:rPr>
        <w:t>3</w:t>
      </w:r>
    </w:p>
    <w:p w14:paraId="508A555B" w14:textId="0BBBD6DA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</w:t>
      </w:r>
      <w:r w:rsidRPr="009F73D8">
        <w:rPr>
          <w:sz w:val="28"/>
          <w:szCs w:val="28"/>
        </w:rPr>
        <w:t>4</w:t>
      </w:r>
    </w:p>
    <w:p w14:paraId="65F959A0" w14:textId="402E207E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</w:t>
      </w:r>
      <w:r w:rsidRPr="009F73D8">
        <w:rPr>
          <w:sz w:val="28"/>
          <w:szCs w:val="28"/>
        </w:rPr>
        <w:t>5</w:t>
      </w:r>
    </w:p>
    <w:p w14:paraId="29F0399A" w14:textId="44A15D90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</w:t>
      </w:r>
      <w:r w:rsidRPr="009F73D8">
        <w:rPr>
          <w:sz w:val="28"/>
          <w:szCs w:val="28"/>
        </w:rPr>
        <w:t>6</w:t>
      </w:r>
    </w:p>
    <w:p w14:paraId="7FDE80B0" w14:textId="7D8F2457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</w:t>
      </w:r>
      <w:r w:rsidRPr="009F73D8">
        <w:rPr>
          <w:sz w:val="28"/>
          <w:szCs w:val="28"/>
        </w:rPr>
        <w:t>7</w:t>
      </w:r>
    </w:p>
    <w:p w14:paraId="15FBE58A" w14:textId="7772254C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Schedule Interaction #</w:t>
      </w:r>
      <w:r w:rsidRPr="009F73D8">
        <w:rPr>
          <w:sz w:val="28"/>
          <w:szCs w:val="28"/>
        </w:rPr>
        <w:t>8</w:t>
      </w:r>
    </w:p>
    <w:p w14:paraId="64574D65" w14:textId="710DD303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#1</w:t>
      </w:r>
    </w:p>
    <w:p w14:paraId="0FAD6E08" w14:textId="3A65046A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</w:t>
      </w:r>
      <w:r w:rsidRPr="009F73D8">
        <w:rPr>
          <w:sz w:val="28"/>
          <w:szCs w:val="28"/>
        </w:rPr>
        <w:t>2</w:t>
      </w:r>
    </w:p>
    <w:p w14:paraId="0B62E54D" w14:textId="506726C1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</w:t>
      </w:r>
      <w:r w:rsidRPr="009F73D8">
        <w:rPr>
          <w:sz w:val="28"/>
          <w:szCs w:val="28"/>
        </w:rPr>
        <w:t>3</w:t>
      </w:r>
    </w:p>
    <w:p w14:paraId="6C037DE2" w14:textId="2046A88F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</w:t>
      </w:r>
      <w:r w:rsidRPr="009F73D8">
        <w:rPr>
          <w:sz w:val="28"/>
          <w:szCs w:val="28"/>
        </w:rPr>
        <w:t>4</w:t>
      </w:r>
    </w:p>
    <w:p w14:paraId="5D0128CE" w14:textId="51BD45BF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</w:t>
      </w:r>
      <w:r w:rsidRPr="009F73D8">
        <w:rPr>
          <w:sz w:val="28"/>
          <w:szCs w:val="28"/>
        </w:rPr>
        <w:t>5</w:t>
      </w:r>
    </w:p>
    <w:p w14:paraId="108761A6" w14:textId="65299B62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</w:t>
      </w:r>
      <w:r w:rsidRPr="009F73D8">
        <w:rPr>
          <w:sz w:val="28"/>
          <w:szCs w:val="28"/>
        </w:rPr>
        <w:t>6</w:t>
      </w:r>
    </w:p>
    <w:p w14:paraId="34B9C59E" w14:textId="083AE721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</w:t>
      </w:r>
      <w:r w:rsidRPr="009F73D8">
        <w:rPr>
          <w:sz w:val="28"/>
          <w:szCs w:val="28"/>
        </w:rPr>
        <w:t>7</w:t>
      </w:r>
    </w:p>
    <w:p w14:paraId="55DF0D99" w14:textId="56C19F60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Interaction #</w:t>
      </w:r>
      <w:r w:rsidRPr="009F73D8">
        <w:rPr>
          <w:sz w:val="28"/>
          <w:szCs w:val="28"/>
        </w:rPr>
        <w:t>8</w:t>
      </w:r>
    </w:p>
    <w:p w14:paraId="5D25D6C7" w14:textId="6AFD9AA9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Book and attend an appointment with a Career Advisor – Resume</w:t>
      </w:r>
    </w:p>
    <w:p w14:paraId="6D326E5A" w14:textId="47D06BBF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Book and attend an appointment with a Career Advisor – Graduate Job Search</w:t>
      </w:r>
    </w:p>
    <w:p w14:paraId="10AF0DEB" w14:textId="141BC286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Book and attend Career Services Workshop</w:t>
      </w:r>
    </w:p>
    <w:p w14:paraId="5C31CD5D" w14:textId="7855F27D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Resume Appointment</w:t>
      </w:r>
    </w:p>
    <w:p w14:paraId="22CDFF66" w14:textId="2F7A0D1E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Graduate Job Search Appointment</w:t>
      </w:r>
    </w:p>
    <w:p w14:paraId="28D186F0" w14:textId="7DA650FF" w:rsidR="00326873" w:rsidRPr="009F73D8" w:rsidRDefault="00326873" w:rsidP="00326873">
      <w:pPr>
        <w:pStyle w:val="ListBullet"/>
        <w:numPr>
          <w:ilvl w:val="0"/>
          <w:numId w:val="9"/>
        </w:numPr>
        <w:rPr>
          <w:sz w:val="28"/>
          <w:szCs w:val="28"/>
        </w:rPr>
      </w:pPr>
      <w:r w:rsidRPr="009F73D8">
        <w:rPr>
          <w:sz w:val="28"/>
          <w:szCs w:val="28"/>
        </w:rPr>
        <w:t>Complete Reflection for Career Services Workshop</w:t>
      </w:r>
    </w:p>
    <w:sectPr w:rsidR="00326873" w:rsidRPr="009F73D8">
      <w:footerReference w:type="default" r:id="rId7"/>
      <w:headerReference w:type="first" r:id="rId8"/>
      <w:pgSz w:w="12240" w:h="15840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D7DD4" w14:textId="77777777" w:rsidR="00391FCB" w:rsidRDefault="00391FCB">
      <w:r>
        <w:separator/>
      </w:r>
    </w:p>
    <w:p w14:paraId="29E0EB3C" w14:textId="77777777" w:rsidR="00391FCB" w:rsidRDefault="00391FCB"/>
  </w:endnote>
  <w:endnote w:type="continuationSeparator" w:id="0">
    <w:p w14:paraId="70A36496" w14:textId="77777777" w:rsidR="00391FCB" w:rsidRDefault="00391FCB">
      <w:r>
        <w:continuationSeparator/>
      </w:r>
    </w:p>
    <w:p w14:paraId="4756CD6C" w14:textId="77777777" w:rsidR="00391FCB" w:rsidRDefault="00391F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page number layout table"/>
    </w:tblPr>
    <w:tblGrid>
      <w:gridCol w:w="3116"/>
      <w:gridCol w:w="3117"/>
      <w:gridCol w:w="3117"/>
    </w:tblGrid>
    <w:sdt>
      <w:sdtPr>
        <w:id w:val="-12006997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tr w:rsidR="009225CF" w14:paraId="2BC1181D" w14:textId="77777777">
          <w:tc>
            <w:tcPr>
              <w:tcW w:w="3116" w:type="dxa"/>
            </w:tcPr>
            <w:p w14:paraId="733958F0" w14:textId="77777777" w:rsidR="009225CF" w:rsidRDefault="00176DD5">
              <w:pPr>
                <w:pStyle w:val="Footer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CD666D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tc>
          <w:tc>
            <w:tcPr>
              <w:tcW w:w="3117" w:type="dxa"/>
            </w:tcPr>
            <w:p w14:paraId="7A15E5F2" w14:textId="77777777" w:rsidR="009225CF" w:rsidRDefault="009225CF">
              <w:pPr>
                <w:pStyle w:val="Footer"/>
                <w:jc w:val="center"/>
              </w:pPr>
            </w:p>
          </w:tc>
          <w:tc>
            <w:tcPr>
              <w:tcW w:w="3117" w:type="dxa"/>
            </w:tcPr>
            <w:p w14:paraId="3523715F" w14:textId="77777777" w:rsidR="009225CF" w:rsidRDefault="009225CF">
              <w:pPr>
                <w:pStyle w:val="Footer"/>
                <w:jc w:val="right"/>
              </w:pPr>
            </w:p>
          </w:tc>
        </w:tr>
      </w:sdtContent>
    </w:sdt>
  </w:tbl>
  <w:p w14:paraId="29C6D8C5" w14:textId="77777777" w:rsidR="009225CF" w:rsidRDefault="009225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65C6B" w14:textId="77777777" w:rsidR="00391FCB" w:rsidRDefault="00391FCB">
      <w:r>
        <w:separator/>
      </w:r>
    </w:p>
    <w:p w14:paraId="71847465" w14:textId="77777777" w:rsidR="00391FCB" w:rsidRDefault="00391FCB"/>
  </w:footnote>
  <w:footnote w:type="continuationSeparator" w:id="0">
    <w:p w14:paraId="18F6C6DA" w14:textId="77777777" w:rsidR="00391FCB" w:rsidRDefault="00391FCB">
      <w:r>
        <w:continuationSeparator/>
      </w:r>
    </w:p>
    <w:p w14:paraId="4E376B05" w14:textId="77777777" w:rsidR="00391FCB" w:rsidRDefault="00391F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78B69" w14:textId="77777777" w:rsidR="003B3B06" w:rsidRDefault="003B3B06" w:rsidP="003B3B06">
    <w:pPr>
      <w:pStyle w:val="Heading1"/>
    </w:pPr>
    <w:r>
      <w:t>Helena Webb Mentorship Program Checklist</w:t>
    </w:r>
  </w:p>
  <w:p w14:paraId="01083DF2" w14:textId="77777777" w:rsidR="000F74F0" w:rsidRDefault="000F7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8FE94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E"/>
    <w:multiLevelType w:val="singleLevel"/>
    <w:tmpl w:val="1EF2995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80"/>
    <w:multiLevelType w:val="singleLevel"/>
    <w:tmpl w:val="D36C90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209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C80C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3F184410"/>
    <w:multiLevelType w:val="multilevel"/>
    <w:tmpl w:val="BC0A5434"/>
    <w:lvl w:ilvl="0">
      <w:start w:val="1"/>
      <w:numFmt w:val="bullet"/>
      <w:lvlText w:val="o"/>
      <w:lvlJc w:val="left"/>
      <w:pPr>
        <w:tabs>
          <w:tab w:val="num" w:pos="432"/>
        </w:tabs>
        <w:ind w:left="432" w:hanging="432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C0322"/>
    <w:multiLevelType w:val="multilevel"/>
    <w:tmpl w:val="015ED80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D6774B8"/>
    <w:multiLevelType w:val="multilevel"/>
    <w:tmpl w:val="10D6289E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660331">
    <w:abstractNumId w:val="7"/>
  </w:num>
  <w:num w:numId="2" w16cid:durableId="1149060419">
    <w:abstractNumId w:val="6"/>
  </w:num>
  <w:num w:numId="3" w16cid:durableId="1623339740">
    <w:abstractNumId w:val="3"/>
  </w:num>
  <w:num w:numId="4" w16cid:durableId="1524512724">
    <w:abstractNumId w:val="2"/>
  </w:num>
  <w:num w:numId="5" w16cid:durableId="1994604044">
    <w:abstractNumId w:val="1"/>
  </w:num>
  <w:num w:numId="6" w16cid:durableId="184173678">
    <w:abstractNumId w:val="0"/>
  </w:num>
  <w:num w:numId="7" w16cid:durableId="12283029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5533070">
    <w:abstractNumId w:val="4"/>
  </w:num>
  <w:num w:numId="9" w16cid:durableId="1457212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73"/>
    <w:rsid w:val="000F74F0"/>
    <w:rsid w:val="00104A26"/>
    <w:rsid w:val="00176DD5"/>
    <w:rsid w:val="002456F9"/>
    <w:rsid w:val="00263DFE"/>
    <w:rsid w:val="00326873"/>
    <w:rsid w:val="00391FCB"/>
    <w:rsid w:val="003B3B06"/>
    <w:rsid w:val="004E4C7F"/>
    <w:rsid w:val="005D08CF"/>
    <w:rsid w:val="006F22E5"/>
    <w:rsid w:val="007B01B5"/>
    <w:rsid w:val="00907B60"/>
    <w:rsid w:val="009225CF"/>
    <w:rsid w:val="009F73D8"/>
    <w:rsid w:val="00B12859"/>
    <w:rsid w:val="00B75702"/>
    <w:rsid w:val="00B75EE5"/>
    <w:rsid w:val="00BE379B"/>
    <w:rsid w:val="00BF1205"/>
    <w:rsid w:val="00C279D4"/>
    <w:rsid w:val="00CB496D"/>
    <w:rsid w:val="00CD666D"/>
    <w:rsid w:val="00D42563"/>
    <w:rsid w:val="00E056BF"/>
    <w:rsid w:val="00ED09CD"/>
    <w:rsid w:val="00F4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EDF81"/>
  <w15:chartTrackingRefBased/>
  <w15:docId w15:val="{0847637A-2A77-434F-9C28-D81E8102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56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2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42563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379B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79B"/>
    <w:rPr>
      <w:rFonts w:ascii="Segoe UI" w:hAnsi="Segoe UI" w:cs="Segoe UI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E379B"/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E379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E379B"/>
    <w:pPr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E379B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BE379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379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379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3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379B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379B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379B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E379B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E379B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BE379B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E379B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E379B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379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BE379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379B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379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E379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BE379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E379B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E379B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E379B"/>
    <w:rPr>
      <w:rFonts w:ascii="Consolas" w:hAnsi="Consolas"/>
      <w:sz w:val="22"/>
      <w:szCs w:val="21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4256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42563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425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crackel\AppData\Roaming\Microsoft\Templates\General%20notes.dotx" TargetMode="Externa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46B9BA628A1A48B170F2AF9CC8D4B0" ma:contentTypeVersion="3" ma:contentTypeDescription="Create a new document." ma:contentTypeScope="" ma:versionID="843cd58636894955d281a9adcf9534fa">
  <xsd:schema xmlns:xsd="http://www.w3.org/2001/XMLSchema" xmlns:xs="http://www.w3.org/2001/XMLSchema" xmlns:p="http://schemas.microsoft.com/office/2006/metadata/properties" xmlns:ns2="9d306769-7bc8-4040-a8e4-923a04daccbe" targetNamespace="http://schemas.microsoft.com/office/2006/metadata/properties" ma:root="true" ma:fieldsID="826b9d7284eb2fdda96bbceff16b8806" ns2:_="">
    <xsd:import namespace="9d306769-7bc8-4040-a8e4-923a04dacc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06769-7bc8-4040-a8e4-923a04dacc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A8E399-ED11-47DC-8B55-282064564D92}"/>
</file>

<file path=customXml/itemProps2.xml><?xml version="1.0" encoding="utf-8"?>
<ds:datastoreItem xmlns:ds="http://schemas.openxmlformats.org/officeDocument/2006/customXml" ds:itemID="{DF546CB7-49AC-4E57-AA71-F4D7CDB2363A}"/>
</file>

<file path=customXml/itemProps3.xml><?xml version="1.0" encoding="utf-8"?>
<ds:datastoreItem xmlns:ds="http://schemas.openxmlformats.org/officeDocument/2006/customXml" ds:itemID="{FAD97057-9C78-487E-AFE2-9142267B76F3}"/>
</file>

<file path=docMetadata/LabelInfo.xml><?xml version="1.0" encoding="utf-8"?>
<clbl:labelList xmlns:clbl="http://schemas.microsoft.com/office/2020/mipLabelMetadata">
  <clbl:label id="{4ddd393a-e98a-4404-841f-c4becdd925a5}" enabled="0" method="" siteId="{4ddd393a-e98a-4404-841f-c4becdd925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General notes</Template>
  <TotalTime>6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Crackel</dc:creator>
  <cp:keywords/>
  <dc:description/>
  <cp:lastModifiedBy>Kimberly Crackel</cp:lastModifiedBy>
  <cp:revision>4</cp:revision>
  <dcterms:created xsi:type="dcterms:W3CDTF">2025-12-16T14:31:00Z</dcterms:created>
  <dcterms:modified xsi:type="dcterms:W3CDTF">2025-12-16T14:37:00Z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41c4145c-76fd-4bc3-a305-84543a41e250</vt:lpwstr>
  </property>
  <property fmtid="{D5CDD505-2E9C-101B-9397-08002B2CF9AE}" pid="3" name="ContentTypeId">
    <vt:lpwstr>0x0101007C46B9BA628A1A48B170F2AF9CC8D4B0</vt:lpwstr>
  </property>
</Properties>
</file>