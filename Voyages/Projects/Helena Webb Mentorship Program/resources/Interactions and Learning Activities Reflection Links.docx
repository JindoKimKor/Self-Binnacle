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074A2" w:rsidP="00B70F4E" w:rsidRDefault="007074A2" w14:paraId="72D1F655" w14:textId="77777777"/>
    <w:p w:rsidRPr="007557D9" w:rsidR="00F31926" w:rsidP="00F31926" w:rsidRDefault="00F31926" w14:paraId="451C4F36" w14:textId="77777777">
      <w:r>
        <w:t xml:space="preserve">Interaction Form Link: </w:t>
      </w:r>
      <w:hyperlink w:history="1" r:id="rId12">
        <w:r w:rsidRPr="007557D9">
          <w:rPr>
            <w:rStyle w:val="Hyperlink"/>
          </w:rPr>
          <w:t>Interaction Reflection Form – Fill out form</w:t>
        </w:r>
      </w:hyperlink>
    </w:p>
    <w:p w:rsidR="00F31926" w:rsidP="00B70F4E" w:rsidRDefault="00F31926" w14:paraId="7AFFDF09" w14:textId="77777777"/>
    <w:p w:rsidR="00250FBF" w:rsidP="00250FBF" w:rsidRDefault="00250FBF" w14:paraId="23E88E8E" w14:textId="7A796779">
      <w:r w:rsidR="00250FBF">
        <w:rPr/>
        <w:t>Learning Activity – Resume Link</w:t>
      </w:r>
      <w:r w:rsidR="6F2501D0">
        <w:rPr/>
        <w:t xml:space="preserve"> Appointment</w:t>
      </w:r>
      <w:r w:rsidR="6F96EC48">
        <w:rPr/>
        <w:t xml:space="preserve"> with Career Advisor</w:t>
      </w:r>
      <w:r w:rsidR="00250FBF">
        <w:rPr/>
        <w:t xml:space="preserve">: </w:t>
      </w:r>
      <w:hyperlink r:id="Rcf23b36e3f0e4eab">
        <w:r w:rsidRPr="7342CD49" w:rsidR="00250FBF">
          <w:rPr>
            <w:rStyle w:val="Hyperlink"/>
          </w:rPr>
          <w:t>Learning Activity - Career Advisor Appointment - RESUME – Fill out form</w:t>
        </w:r>
      </w:hyperlink>
    </w:p>
    <w:p w:rsidR="00250FBF" w:rsidP="00250FBF" w:rsidRDefault="00250FBF" w14:paraId="24E196FF" w14:textId="77777777"/>
    <w:p w:rsidR="00DF1B1D" w:rsidP="00DF1B1D" w:rsidRDefault="00DF1B1D" w14:paraId="05F7167C" w14:textId="27F7D998">
      <w:r w:rsidR="00DF1B1D">
        <w:rPr/>
        <w:t>Learning Activity -Graduate Job Search</w:t>
      </w:r>
      <w:r w:rsidR="1A881489">
        <w:rPr/>
        <w:t xml:space="preserve"> Appointment with Career Advisor</w:t>
      </w:r>
      <w:r w:rsidR="00DF1B1D">
        <w:rPr/>
        <w:t xml:space="preserve">: </w:t>
      </w:r>
      <w:hyperlink r:id="R93c88cd70d304f06">
        <w:r w:rsidRPr="7342CD49" w:rsidR="00DF1B1D">
          <w:rPr>
            <w:rStyle w:val="Hyperlink"/>
          </w:rPr>
          <w:t>Learning Activity - Career Advisor Appointment - GRADUATE JOB SEARCH – Fill out form</w:t>
        </w:r>
      </w:hyperlink>
    </w:p>
    <w:p w:rsidR="00DF1B1D" w:rsidP="00DF1B1D" w:rsidRDefault="00DF1B1D" w14:paraId="356C7DAF" w14:textId="77777777"/>
    <w:p w:rsidRPr="00F5778D" w:rsidR="00F5778D" w:rsidP="00F5778D" w:rsidRDefault="00F5778D" w14:paraId="02C560A4" w14:textId="77777777">
      <w:r>
        <w:t xml:space="preserve">Learning Activity – Career Services Workshop: </w:t>
      </w:r>
      <w:hyperlink w:history="1" r:id="rId15">
        <w:r w:rsidRPr="00F5778D">
          <w:rPr>
            <w:rStyle w:val="Hyperlink"/>
          </w:rPr>
          <w:t>Learning Activity - Workshop Attendance Form  – Fill out form</w:t>
        </w:r>
      </w:hyperlink>
    </w:p>
    <w:p w:rsidRPr="00DF1B1D" w:rsidR="00DF1B1D" w:rsidP="00DF1B1D" w:rsidRDefault="00DF1B1D" w14:paraId="12BFFE5F" w14:textId="69193271"/>
    <w:p w:rsidRPr="00250FBF" w:rsidR="00DF1B1D" w:rsidP="00250FBF" w:rsidRDefault="00DF1B1D" w14:paraId="64352162" w14:textId="73264851"/>
    <w:p w:rsidRPr="00B70F4E" w:rsidR="00F31926" w:rsidP="00B70F4E" w:rsidRDefault="00F31926" w14:paraId="6E03A8DB" w14:textId="2BB19064"/>
    <w:sectPr w:rsidRPr="00B70F4E" w:rsidR="00F31926" w:rsidSect="00487BCC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7" w:h="16839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01271" w:rsidP="00B9285F" w:rsidRDefault="00A01271" w14:paraId="041303B5" w14:textId="77777777">
      <w:r>
        <w:separator/>
      </w:r>
    </w:p>
  </w:endnote>
  <w:endnote w:type="continuationSeparator" w:id="0">
    <w:p w:rsidR="00A01271" w:rsidP="00B9285F" w:rsidRDefault="00A01271" w14:paraId="5CAD17F7" w14:textId="77777777">
      <w:r>
        <w:continuationSeparator/>
      </w:r>
    </w:p>
  </w:endnote>
  <w:endnote w:type="continuationNotice" w:id="1">
    <w:p w:rsidR="00A01271" w:rsidRDefault="00A01271" w14:paraId="1A7444C4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F06BD" w:rsidRDefault="00FF06BD" w14:paraId="250AD7B4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9285F" w:rsidRDefault="00B9285F" w14:paraId="5C68B54B" w14:textId="77777777">
    <w:pPr>
      <w:pStyle w:val="Footer"/>
      <w:jc w:val="right"/>
    </w:pPr>
  </w:p>
  <w:p w:rsidR="00B9285F" w:rsidRDefault="00B9285F" w14:paraId="37FFD803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F06BD" w:rsidRDefault="00FF06BD" w14:paraId="5F43BB4A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01271" w:rsidP="00B9285F" w:rsidRDefault="00A01271" w14:paraId="19B293B0" w14:textId="77777777">
      <w:r>
        <w:separator/>
      </w:r>
    </w:p>
  </w:footnote>
  <w:footnote w:type="continuationSeparator" w:id="0">
    <w:p w:rsidR="00A01271" w:rsidP="00B9285F" w:rsidRDefault="00A01271" w14:paraId="76642019" w14:textId="77777777">
      <w:r>
        <w:continuationSeparator/>
      </w:r>
    </w:p>
  </w:footnote>
  <w:footnote w:type="continuationNotice" w:id="1">
    <w:p w:rsidR="00A01271" w:rsidRDefault="00A01271" w14:paraId="2C6E0926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F06BD" w:rsidRDefault="00FF06BD" w14:paraId="55A5584D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B9285F" w:rsidRDefault="00884C4F" w14:paraId="0DC2C6DD" w14:textId="77777777">
    <w:pPr>
      <w:pStyle w:val="Header"/>
    </w:pPr>
    <w:r>
      <w:rPr>
        <w:noProof/>
      </w:rPr>
      <w:drawing>
        <wp:inline distT="0" distB="0" distL="0" distR="0" wp14:anchorId="0818D813" wp14:editId="3C25F4DE">
          <wp:extent cx="2392237" cy="268501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92237" cy="2685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Pr="0006786B" w:rsidR="00B73EDE" w:rsidRDefault="00B73EDE" w14:paraId="0453BD98" w14:textId="77777777">
    <w:pPr>
      <w:pStyle w:val="Header"/>
      <w:rPr>
        <w:sz w:val="16"/>
        <w:szCs w:val="16"/>
      </w:rPr>
    </w:pPr>
  </w:p>
  <w:p w:rsidRPr="00BF6429" w:rsidR="00B73EDE" w:rsidP="00B73EDE" w:rsidRDefault="00B73EDE" w14:paraId="1B9D1144" w14:textId="77777777">
    <w:pPr>
      <w:pStyle w:val="Header"/>
      <w:rPr>
        <w:sz w:val="16"/>
        <w:szCs w:val="16"/>
      </w:rPr>
    </w:pPr>
    <w:r w:rsidRPr="00BF6429">
      <w:rPr>
        <w:sz w:val="16"/>
        <w:szCs w:val="16"/>
      </w:rPr>
      <w:t>Conestoga College Institute of Technology and Advanced Learning</w:t>
    </w:r>
  </w:p>
  <w:p w:rsidR="00B73EDE" w:rsidP="00B73EDE" w:rsidRDefault="00B73EDE" w14:paraId="73AC1526" w14:textId="77777777">
    <w:pPr>
      <w:pStyle w:val="Header"/>
      <w:rPr>
        <w:sz w:val="16"/>
        <w:szCs w:val="16"/>
      </w:rPr>
    </w:pPr>
    <w:r w:rsidRPr="00BF6429">
      <w:rPr>
        <w:sz w:val="16"/>
        <w:szCs w:val="16"/>
      </w:rPr>
      <w:t>299 Doon Valley Drive, Kitchener ON N2G 4M4 Canada</w:t>
    </w:r>
    <w:r w:rsidRPr="00BF6429" w:rsidR="00691D42">
      <w:rPr>
        <w:sz w:val="16"/>
        <w:szCs w:val="16"/>
      </w:rPr>
      <w:t xml:space="preserve">  • </w:t>
    </w:r>
    <w:r w:rsidRPr="00BF6429">
      <w:rPr>
        <w:sz w:val="16"/>
        <w:szCs w:val="16"/>
      </w:rPr>
      <w:t xml:space="preserve"> 519 748-5220</w:t>
    </w:r>
    <w:r w:rsidRPr="00BF6429" w:rsidR="00BF6429">
      <w:rPr>
        <w:sz w:val="16"/>
        <w:szCs w:val="16"/>
      </w:rPr>
      <w:t xml:space="preserve"> </w:t>
    </w:r>
    <w:r w:rsidR="00BE1C36">
      <w:rPr>
        <w:sz w:val="16"/>
        <w:szCs w:val="16"/>
      </w:rPr>
      <w:t xml:space="preserve"> </w:t>
    </w:r>
    <w:r w:rsidRPr="00BF6429" w:rsidR="00BF6429">
      <w:rPr>
        <w:sz w:val="16"/>
        <w:szCs w:val="16"/>
      </w:rPr>
      <w:t>•  www.conestogac.on.ca/talent-hub</w:t>
    </w:r>
  </w:p>
  <w:p w:rsidRPr="00BF6429" w:rsidR="00BF6429" w:rsidP="00B73EDE" w:rsidRDefault="00BF6429" w14:paraId="2BB43C88" w14:textId="77777777">
    <w:pPr>
      <w:pStyle w:val="Header"/>
      <w:rPr>
        <w:sz w:val="16"/>
        <w:szCs w:val="16"/>
      </w:rPr>
    </w:pPr>
  </w:p>
  <w:p w:rsidR="00B9285F" w:rsidRDefault="0006786B" w14:paraId="3C82EC46" w14:textId="77777777">
    <w:pPr>
      <w:pStyle w:val="Header"/>
    </w:pPr>
    <w:r>
      <w:rPr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72FC9AF" wp14:editId="1F58FAAB">
              <wp:simplePos x="0" y="0"/>
              <wp:positionH relativeFrom="column">
                <wp:posOffset>0</wp:posOffset>
              </wp:positionH>
              <wp:positionV relativeFrom="paragraph">
                <wp:posOffset>34513</wp:posOffset>
              </wp:positionV>
              <wp:extent cx="6002655" cy="0"/>
              <wp:effectExtent l="0" t="0" r="0" b="0"/>
              <wp:wrapNone/>
              <wp:docPr id="1811961466" name="Straight Connector 18119614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02655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traight Connector 1811961466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bfbfbf [2412]" strokeweight=".5pt" from="0,2.7pt" to="472.65pt,2.7pt" w14:anchorId="19671BD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">
              <v:stroke joinstyle="miter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F06BD" w:rsidRDefault="00FF06BD" w14:paraId="68610A4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A4F5C"/>
    <w:multiLevelType w:val="multilevel"/>
    <w:tmpl w:val="8F2E8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A5572B"/>
    <w:multiLevelType w:val="hybridMultilevel"/>
    <w:tmpl w:val="B7A24696"/>
    <w:lvl w:ilvl="0" w:tplc="08090001">
      <w:start w:val="1"/>
      <w:numFmt w:val="bullet"/>
      <w:lvlText w:val=""/>
      <w:lvlJc w:val="left"/>
      <w:pPr>
        <w:ind w:left="782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502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222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942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62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82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102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822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542" w:hanging="360"/>
      </w:pPr>
      <w:rPr>
        <w:rFonts w:hint="default" w:ascii="Wingdings" w:hAnsi="Wingdings"/>
      </w:rPr>
    </w:lvl>
  </w:abstractNum>
  <w:abstractNum w:abstractNumId="2" w15:restartNumberingAfterBreak="0">
    <w:nsid w:val="17681B59"/>
    <w:multiLevelType w:val="multilevel"/>
    <w:tmpl w:val="AF946C5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9963FD"/>
    <w:multiLevelType w:val="hybridMultilevel"/>
    <w:tmpl w:val="8028F5D6"/>
    <w:lvl w:ilvl="0" w:tplc="08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" w15:restartNumberingAfterBreak="0">
    <w:nsid w:val="346F39FD"/>
    <w:multiLevelType w:val="hybridMultilevel"/>
    <w:tmpl w:val="9E26C426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5F11DB9"/>
    <w:multiLevelType w:val="hybridMultilevel"/>
    <w:tmpl w:val="D05C09B6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B0318B5"/>
    <w:multiLevelType w:val="multilevel"/>
    <w:tmpl w:val="FFC852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7F7BD0"/>
    <w:multiLevelType w:val="hybridMultilevel"/>
    <w:tmpl w:val="5ADC1AD8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DC15C64"/>
    <w:multiLevelType w:val="multilevel"/>
    <w:tmpl w:val="88186F2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957409"/>
    <w:multiLevelType w:val="hybridMultilevel"/>
    <w:tmpl w:val="141492BA"/>
    <w:lvl w:ilvl="0" w:tplc="C860C07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626804"/>
    <w:multiLevelType w:val="hybridMultilevel"/>
    <w:tmpl w:val="8286B190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9306E5B"/>
    <w:multiLevelType w:val="multilevel"/>
    <w:tmpl w:val="D9704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" w15:restartNumberingAfterBreak="0">
    <w:nsid w:val="49EC1628"/>
    <w:multiLevelType w:val="multilevel"/>
    <w:tmpl w:val="509E5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" w15:restartNumberingAfterBreak="0">
    <w:nsid w:val="547E26A3"/>
    <w:multiLevelType w:val="hybridMultilevel"/>
    <w:tmpl w:val="CF9E6F6C"/>
    <w:lvl w:ilvl="0" w:tplc="8D94D632">
      <w:start w:val="14"/>
      <w:numFmt w:val="bullet"/>
      <w:lvlText w:val=""/>
      <w:lvlJc w:val="left"/>
      <w:pPr>
        <w:ind w:left="1440" w:hanging="360"/>
      </w:pPr>
      <w:rPr>
        <w:rFonts w:hint="default" w:ascii="Symbol" w:hAnsi="Symbol" w:eastAsiaTheme="minorHAnsi" w:cstheme="minorBidi"/>
        <w:b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4" w15:restartNumberingAfterBreak="0">
    <w:nsid w:val="59B81DD6"/>
    <w:multiLevelType w:val="hybridMultilevel"/>
    <w:tmpl w:val="518CBF9E"/>
    <w:lvl w:ilvl="0" w:tplc="1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4BE099F"/>
    <w:multiLevelType w:val="hybridMultilevel"/>
    <w:tmpl w:val="A5D20D96"/>
    <w:lvl w:ilvl="0" w:tplc="CE8EDB6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Calibri" w:eastAsiaTheme="minorHAnsi"/>
        <w:b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65AB2BF9"/>
    <w:multiLevelType w:val="multilevel"/>
    <w:tmpl w:val="34CA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" w15:restartNumberingAfterBreak="0">
    <w:nsid w:val="780407D1"/>
    <w:multiLevelType w:val="hybridMultilevel"/>
    <w:tmpl w:val="BC8838E2"/>
    <w:lvl w:ilvl="0" w:tplc="A4225994">
      <w:start w:val="1"/>
      <w:numFmt w:val="decimal"/>
      <w:lvlText w:val="%1."/>
      <w:lvlJc w:val="left"/>
      <w:pPr>
        <w:ind w:left="1080" w:hanging="360"/>
      </w:pPr>
      <w:rPr>
        <w:rFonts w:ascii="Calibri" w:hAnsi="Calibri" w:cs="Calibri" w:eastAsiaTheme="minorHAnsi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A4A3A4A"/>
    <w:multiLevelType w:val="multilevel"/>
    <w:tmpl w:val="AE9881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FF16D6"/>
    <w:multiLevelType w:val="multilevel"/>
    <w:tmpl w:val="A00429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2303638">
    <w:abstractNumId w:val="3"/>
  </w:num>
  <w:num w:numId="2" w16cid:durableId="512963294">
    <w:abstractNumId w:val="1"/>
  </w:num>
  <w:num w:numId="3" w16cid:durableId="1270965562">
    <w:abstractNumId w:val="5"/>
  </w:num>
  <w:num w:numId="4" w16cid:durableId="810512496">
    <w:abstractNumId w:val="7"/>
  </w:num>
  <w:num w:numId="5" w16cid:durableId="1077748886">
    <w:abstractNumId w:val="10"/>
  </w:num>
  <w:num w:numId="6" w16cid:durableId="770246260">
    <w:abstractNumId w:val="4"/>
  </w:num>
  <w:num w:numId="7" w16cid:durableId="151486005">
    <w:abstractNumId w:val="12"/>
  </w:num>
  <w:num w:numId="8" w16cid:durableId="196430988">
    <w:abstractNumId w:val="16"/>
  </w:num>
  <w:num w:numId="9" w16cid:durableId="1392773773">
    <w:abstractNumId w:val="11"/>
  </w:num>
  <w:num w:numId="10" w16cid:durableId="527790443">
    <w:abstractNumId w:val="17"/>
  </w:num>
  <w:num w:numId="11" w16cid:durableId="45031040">
    <w:abstractNumId w:val="13"/>
  </w:num>
  <w:num w:numId="12" w16cid:durableId="1895382731">
    <w:abstractNumId w:val="14"/>
  </w:num>
  <w:num w:numId="13" w16cid:durableId="89352718">
    <w:abstractNumId w:val="9"/>
  </w:num>
  <w:num w:numId="14" w16cid:durableId="1589537004">
    <w:abstractNumId w:val="15"/>
  </w:num>
  <w:num w:numId="15" w16cid:durableId="2127918297">
    <w:abstractNumId w:val="0"/>
  </w:num>
  <w:num w:numId="16" w16cid:durableId="1269773138">
    <w:abstractNumId w:val="18"/>
  </w:num>
  <w:num w:numId="17" w16cid:durableId="906261045">
    <w:abstractNumId w:val="19"/>
  </w:num>
  <w:num w:numId="18" w16cid:durableId="578446392">
    <w:abstractNumId w:val="6"/>
  </w:num>
  <w:num w:numId="19" w16cid:durableId="1717464736">
    <w:abstractNumId w:val="2"/>
  </w:num>
  <w:num w:numId="20" w16cid:durableId="16963477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attachedTemplate r:id="rId1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122"/>
    <w:rsid w:val="00000434"/>
    <w:rsid w:val="00000764"/>
    <w:rsid w:val="00000D42"/>
    <w:rsid w:val="00001AB2"/>
    <w:rsid w:val="0000273B"/>
    <w:rsid w:val="00003545"/>
    <w:rsid w:val="00003981"/>
    <w:rsid w:val="00003A7D"/>
    <w:rsid w:val="0000547A"/>
    <w:rsid w:val="00005C18"/>
    <w:rsid w:val="00005D1A"/>
    <w:rsid w:val="00005FB7"/>
    <w:rsid w:val="00006072"/>
    <w:rsid w:val="00006126"/>
    <w:rsid w:val="0000646F"/>
    <w:rsid w:val="00006CF9"/>
    <w:rsid w:val="00006F20"/>
    <w:rsid w:val="00007DB3"/>
    <w:rsid w:val="0001234D"/>
    <w:rsid w:val="00012B39"/>
    <w:rsid w:val="00012C17"/>
    <w:rsid w:val="00012D1E"/>
    <w:rsid w:val="00012D96"/>
    <w:rsid w:val="00013378"/>
    <w:rsid w:val="00013B7A"/>
    <w:rsid w:val="00013F2C"/>
    <w:rsid w:val="00014481"/>
    <w:rsid w:val="00015E03"/>
    <w:rsid w:val="00016890"/>
    <w:rsid w:val="00016BB0"/>
    <w:rsid w:val="000170C4"/>
    <w:rsid w:val="000178D5"/>
    <w:rsid w:val="000201CE"/>
    <w:rsid w:val="00021657"/>
    <w:rsid w:val="00022FF8"/>
    <w:rsid w:val="00023046"/>
    <w:rsid w:val="000238DB"/>
    <w:rsid w:val="0002414D"/>
    <w:rsid w:val="00024B2F"/>
    <w:rsid w:val="0002518D"/>
    <w:rsid w:val="000258C8"/>
    <w:rsid w:val="000267DE"/>
    <w:rsid w:val="00026867"/>
    <w:rsid w:val="00027ACA"/>
    <w:rsid w:val="000301D4"/>
    <w:rsid w:val="00031A56"/>
    <w:rsid w:val="00036879"/>
    <w:rsid w:val="00036CAC"/>
    <w:rsid w:val="00036CC1"/>
    <w:rsid w:val="00040286"/>
    <w:rsid w:val="0004192C"/>
    <w:rsid w:val="00042781"/>
    <w:rsid w:val="000440C1"/>
    <w:rsid w:val="00044C53"/>
    <w:rsid w:val="00044D90"/>
    <w:rsid w:val="00044F6A"/>
    <w:rsid w:val="000451C3"/>
    <w:rsid w:val="00045975"/>
    <w:rsid w:val="00047003"/>
    <w:rsid w:val="00050FD1"/>
    <w:rsid w:val="000517FD"/>
    <w:rsid w:val="000526E2"/>
    <w:rsid w:val="00052B18"/>
    <w:rsid w:val="00054496"/>
    <w:rsid w:val="00054DD6"/>
    <w:rsid w:val="000573DA"/>
    <w:rsid w:val="00060AAF"/>
    <w:rsid w:val="00060ADF"/>
    <w:rsid w:val="000618B0"/>
    <w:rsid w:val="00061CF2"/>
    <w:rsid w:val="00061DDA"/>
    <w:rsid w:val="00061E1C"/>
    <w:rsid w:val="00062AD3"/>
    <w:rsid w:val="00063FD7"/>
    <w:rsid w:val="0006451D"/>
    <w:rsid w:val="00064AF5"/>
    <w:rsid w:val="00064FF7"/>
    <w:rsid w:val="00065440"/>
    <w:rsid w:val="00066266"/>
    <w:rsid w:val="00066321"/>
    <w:rsid w:val="00066893"/>
    <w:rsid w:val="0006786B"/>
    <w:rsid w:val="00067A7A"/>
    <w:rsid w:val="00071AB6"/>
    <w:rsid w:val="0007258E"/>
    <w:rsid w:val="00072DD8"/>
    <w:rsid w:val="0007392E"/>
    <w:rsid w:val="0007427C"/>
    <w:rsid w:val="0007449F"/>
    <w:rsid w:val="000746A2"/>
    <w:rsid w:val="000748E1"/>
    <w:rsid w:val="000759FD"/>
    <w:rsid w:val="000807B9"/>
    <w:rsid w:val="000827B4"/>
    <w:rsid w:val="00082EF1"/>
    <w:rsid w:val="00087575"/>
    <w:rsid w:val="000879E5"/>
    <w:rsid w:val="000907B0"/>
    <w:rsid w:val="000910FA"/>
    <w:rsid w:val="0009351D"/>
    <w:rsid w:val="00094276"/>
    <w:rsid w:val="00095408"/>
    <w:rsid w:val="00095459"/>
    <w:rsid w:val="00095C70"/>
    <w:rsid w:val="00095D56"/>
    <w:rsid w:val="00096DA3"/>
    <w:rsid w:val="000972DB"/>
    <w:rsid w:val="000A0BA4"/>
    <w:rsid w:val="000A0FCC"/>
    <w:rsid w:val="000A11FC"/>
    <w:rsid w:val="000A19DA"/>
    <w:rsid w:val="000A22E0"/>
    <w:rsid w:val="000A2783"/>
    <w:rsid w:val="000A32F3"/>
    <w:rsid w:val="000A3370"/>
    <w:rsid w:val="000A41A5"/>
    <w:rsid w:val="000A4214"/>
    <w:rsid w:val="000A52E3"/>
    <w:rsid w:val="000A5404"/>
    <w:rsid w:val="000B01CE"/>
    <w:rsid w:val="000B08BF"/>
    <w:rsid w:val="000B15A8"/>
    <w:rsid w:val="000B1970"/>
    <w:rsid w:val="000B22DA"/>
    <w:rsid w:val="000B2483"/>
    <w:rsid w:val="000B28EA"/>
    <w:rsid w:val="000B4EC8"/>
    <w:rsid w:val="000B6327"/>
    <w:rsid w:val="000B7286"/>
    <w:rsid w:val="000B7773"/>
    <w:rsid w:val="000B7F13"/>
    <w:rsid w:val="000C008A"/>
    <w:rsid w:val="000C03C7"/>
    <w:rsid w:val="000C0624"/>
    <w:rsid w:val="000C066D"/>
    <w:rsid w:val="000C1127"/>
    <w:rsid w:val="000C1728"/>
    <w:rsid w:val="000C1762"/>
    <w:rsid w:val="000C1EF5"/>
    <w:rsid w:val="000C3285"/>
    <w:rsid w:val="000C3491"/>
    <w:rsid w:val="000C3819"/>
    <w:rsid w:val="000C3B76"/>
    <w:rsid w:val="000C3B83"/>
    <w:rsid w:val="000C3C5C"/>
    <w:rsid w:val="000C42E4"/>
    <w:rsid w:val="000C4748"/>
    <w:rsid w:val="000C5CAA"/>
    <w:rsid w:val="000C76E0"/>
    <w:rsid w:val="000C7F89"/>
    <w:rsid w:val="000D07FF"/>
    <w:rsid w:val="000D1000"/>
    <w:rsid w:val="000D100C"/>
    <w:rsid w:val="000D13CC"/>
    <w:rsid w:val="000D15C9"/>
    <w:rsid w:val="000D1DBA"/>
    <w:rsid w:val="000D535F"/>
    <w:rsid w:val="000D571F"/>
    <w:rsid w:val="000D618F"/>
    <w:rsid w:val="000D6B50"/>
    <w:rsid w:val="000D6FDA"/>
    <w:rsid w:val="000D7294"/>
    <w:rsid w:val="000D78EE"/>
    <w:rsid w:val="000E283A"/>
    <w:rsid w:val="000E3F17"/>
    <w:rsid w:val="000E4CE0"/>
    <w:rsid w:val="000E6798"/>
    <w:rsid w:val="000E67A6"/>
    <w:rsid w:val="000E67B4"/>
    <w:rsid w:val="000E6912"/>
    <w:rsid w:val="000F1CBA"/>
    <w:rsid w:val="000F1E26"/>
    <w:rsid w:val="000F2671"/>
    <w:rsid w:val="000F2A63"/>
    <w:rsid w:val="000F3E05"/>
    <w:rsid w:val="000F482A"/>
    <w:rsid w:val="000F4CF4"/>
    <w:rsid w:val="000F6C68"/>
    <w:rsid w:val="000F6D5E"/>
    <w:rsid w:val="000F6E94"/>
    <w:rsid w:val="000F7120"/>
    <w:rsid w:val="000F7915"/>
    <w:rsid w:val="00100318"/>
    <w:rsid w:val="00100DCE"/>
    <w:rsid w:val="00101AD3"/>
    <w:rsid w:val="00101AE6"/>
    <w:rsid w:val="001022E2"/>
    <w:rsid w:val="0010254A"/>
    <w:rsid w:val="00102F58"/>
    <w:rsid w:val="00103504"/>
    <w:rsid w:val="00103D4D"/>
    <w:rsid w:val="00104479"/>
    <w:rsid w:val="00104503"/>
    <w:rsid w:val="00104B09"/>
    <w:rsid w:val="001059E2"/>
    <w:rsid w:val="0010634B"/>
    <w:rsid w:val="00106BD0"/>
    <w:rsid w:val="00107D84"/>
    <w:rsid w:val="0011072E"/>
    <w:rsid w:val="001119F7"/>
    <w:rsid w:val="00112789"/>
    <w:rsid w:val="001149AA"/>
    <w:rsid w:val="001149C7"/>
    <w:rsid w:val="00114C9A"/>
    <w:rsid w:val="001155A5"/>
    <w:rsid w:val="00116221"/>
    <w:rsid w:val="001172F8"/>
    <w:rsid w:val="001173D6"/>
    <w:rsid w:val="00117A1E"/>
    <w:rsid w:val="00117CE7"/>
    <w:rsid w:val="001218B5"/>
    <w:rsid w:val="00121CE9"/>
    <w:rsid w:val="00121D58"/>
    <w:rsid w:val="0012282A"/>
    <w:rsid w:val="00123A74"/>
    <w:rsid w:val="00123D56"/>
    <w:rsid w:val="00124208"/>
    <w:rsid w:val="00125A71"/>
    <w:rsid w:val="0012641B"/>
    <w:rsid w:val="00126CF6"/>
    <w:rsid w:val="00130FDA"/>
    <w:rsid w:val="00131AFB"/>
    <w:rsid w:val="00132772"/>
    <w:rsid w:val="00134C8C"/>
    <w:rsid w:val="001378C8"/>
    <w:rsid w:val="0014233A"/>
    <w:rsid w:val="00143223"/>
    <w:rsid w:val="00143319"/>
    <w:rsid w:val="00143CB8"/>
    <w:rsid w:val="001440AC"/>
    <w:rsid w:val="001440EF"/>
    <w:rsid w:val="001450D4"/>
    <w:rsid w:val="001456BE"/>
    <w:rsid w:val="001458E8"/>
    <w:rsid w:val="0014681E"/>
    <w:rsid w:val="00150DB5"/>
    <w:rsid w:val="0015196C"/>
    <w:rsid w:val="00151C42"/>
    <w:rsid w:val="00151FA8"/>
    <w:rsid w:val="001533EB"/>
    <w:rsid w:val="001537FA"/>
    <w:rsid w:val="00154F4D"/>
    <w:rsid w:val="0015505A"/>
    <w:rsid w:val="00155806"/>
    <w:rsid w:val="001558AE"/>
    <w:rsid w:val="00155A35"/>
    <w:rsid w:val="00155E5C"/>
    <w:rsid w:val="0015661A"/>
    <w:rsid w:val="00156BFB"/>
    <w:rsid w:val="00156DAD"/>
    <w:rsid w:val="00156EF8"/>
    <w:rsid w:val="001574F4"/>
    <w:rsid w:val="00157FA2"/>
    <w:rsid w:val="001601FB"/>
    <w:rsid w:val="001610A7"/>
    <w:rsid w:val="00161C10"/>
    <w:rsid w:val="0016216C"/>
    <w:rsid w:val="001623A3"/>
    <w:rsid w:val="00163107"/>
    <w:rsid w:val="0016381D"/>
    <w:rsid w:val="00163C1A"/>
    <w:rsid w:val="00164763"/>
    <w:rsid w:val="001652A1"/>
    <w:rsid w:val="00166EE0"/>
    <w:rsid w:val="00170095"/>
    <w:rsid w:val="001703DA"/>
    <w:rsid w:val="00170580"/>
    <w:rsid w:val="00170638"/>
    <w:rsid w:val="001724DA"/>
    <w:rsid w:val="0017293E"/>
    <w:rsid w:val="001739E0"/>
    <w:rsid w:val="00173E73"/>
    <w:rsid w:val="001748F4"/>
    <w:rsid w:val="00174B06"/>
    <w:rsid w:val="0017532A"/>
    <w:rsid w:val="001758F9"/>
    <w:rsid w:val="00175BCC"/>
    <w:rsid w:val="00175C78"/>
    <w:rsid w:val="00175F1C"/>
    <w:rsid w:val="0017640B"/>
    <w:rsid w:val="00176FBD"/>
    <w:rsid w:val="001823CA"/>
    <w:rsid w:val="001825E1"/>
    <w:rsid w:val="00182899"/>
    <w:rsid w:val="00183762"/>
    <w:rsid w:val="001839AB"/>
    <w:rsid w:val="00184C28"/>
    <w:rsid w:val="00184D95"/>
    <w:rsid w:val="0018553D"/>
    <w:rsid w:val="00185D9D"/>
    <w:rsid w:val="00187A96"/>
    <w:rsid w:val="00187BBC"/>
    <w:rsid w:val="0019020A"/>
    <w:rsid w:val="00190F63"/>
    <w:rsid w:val="001912AE"/>
    <w:rsid w:val="00192DD1"/>
    <w:rsid w:val="00193B13"/>
    <w:rsid w:val="00194774"/>
    <w:rsid w:val="0019509A"/>
    <w:rsid w:val="0019578A"/>
    <w:rsid w:val="00195CC5"/>
    <w:rsid w:val="001A23C2"/>
    <w:rsid w:val="001A29F4"/>
    <w:rsid w:val="001A324B"/>
    <w:rsid w:val="001A5C5E"/>
    <w:rsid w:val="001A650D"/>
    <w:rsid w:val="001A66A2"/>
    <w:rsid w:val="001A6834"/>
    <w:rsid w:val="001A774F"/>
    <w:rsid w:val="001A7938"/>
    <w:rsid w:val="001B0577"/>
    <w:rsid w:val="001B0CF6"/>
    <w:rsid w:val="001B1DD5"/>
    <w:rsid w:val="001B253E"/>
    <w:rsid w:val="001B277E"/>
    <w:rsid w:val="001B3154"/>
    <w:rsid w:val="001B3D8D"/>
    <w:rsid w:val="001B4890"/>
    <w:rsid w:val="001B52C0"/>
    <w:rsid w:val="001B7100"/>
    <w:rsid w:val="001C0BD4"/>
    <w:rsid w:val="001C0C46"/>
    <w:rsid w:val="001C0C50"/>
    <w:rsid w:val="001C2513"/>
    <w:rsid w:val="001C2D1D"/>
    <w:rsid w:val="001C3439"/>
    <w:rsid w:val="001C4360"/>
    <w:rsid w:val="001C45AB"/>
    <w:rsid w:val="001C468E"/>
    <w:rsid w:val="001C51AE"/>
    <w:rsid w:val="001C5B64"/>
    <w:rsid w:val="001C6B31"/>
    <w:rsid w:val="001C6E8D"/>
    <w:rsid w:val="001C70DF"/>
    <w:rsid w:val="001C7D08"/>
    <w:rsid w:val="001D0976"/>
    <w:rsid w:val="001D0B7E"/>
    <w:rsid w:val="001D2FD5"/>
    <w:rsid w:val="001D3EDE"/>
    <w:rsid w:val="001D4EF5"/>
    <w:rsid w:val="001D5AD9"/>
    <w:rsid w:val="001D5C89"/>
    <w:rsid w:val="001D68F0"/>
    <w:rsid w:val="001D6A60"/>
    <w:rsid w:val="001D6B8C"/>
    <w:rsid w:val="001E0039"/>
    <w:rsid w:val="001E03CD"/>
    <w:rsid w:val="001E0661"/>
    <w:rsid w:val="001E0FF3"/>
    <w:rsid w:val="001E1A4F"/>
    <w:rsid w:val="001E2497"/>
    <w:rsid w:val="001E378A"/>
    <w:rsid w:val="001E3C42"/>
    <w:rsid w:val="001E4DB3"/>
    <w:rsid w:val="001E593C"/>
    <w:rsid w:val="001E6674"/>
    <w:rsid w:val="001E689C"/>
    <w:rsid w:val="001E6907"/>
    <w:rsid w:val="001E7117"/>
    <w:rsid w:val="001E7C49"/>
    <w:rsid w:val="001E7FC1"/>
    <w:rsid w:val="001E7FED"/>
    <w:rsid w:val="001F1242"/>
    <w:rsid w:val="001F2665"/>
    <w:rsid w:val="001F2A65"/>
    <w:rsid w:val="001F38CC"/>
    <w:rsid w:val="001F3BB6"/>
    <w:rsid w:val="001F3C57"/>
    <w:rsid w:val="001F40B8"/>
    <w:rsid w:val="001F4814"/>
    <w:rsid w:val="001F51BD"/>
    <w:rsid w:val="001F675F"/>
    <w:rsid w:val="001F6AD9"/>
    <w:rsid w:val="001F7315"/>
    <w:rsid w:val="001F78C6"/>
    <w:rsid w:val="00200646"/>
    <w:rsid w:val="00202ACD"/>
    <w:rsid w:val="00204D6D"/>
    <w:rsid w:val="00205063"/>
    <w:rsid w:val="002050C3"/>
    <w:rsid w:val="00207D15"/>
    <w:rsid w:val="00210E24"/>
    <w:rsid w:val="002110AD"/>
    <w:rsid w:val="0021113B"/>
    <w:rsid w:val="00212576"/>
    <w:rsid w:val="00212AA2"/>
    <w:rsid w:val="00212BAE"/>
    <w:rsid w:val="00212FEC"/>
    <w:rsid w:val="00213BB6"/>
    <w:rsid w:val="00215AF8"/>
    <w:rsid w:val="00216DF7"/>
    <w:rsid w:val="00217C0F"/>
    <w:rsid w:val="00220CDF"/>
    <w:rsid w:val="002219BD"/>
    <w:rsid w:val="0022330F"/>
    <w:rsid w:val="00223F7B"/>
    <w:rsid w:val="00225274"/>
    <w:rsid w:val="00226EA9"/>
    <w:rsid w:val="0023072A"/>
    <w:rsid w:val="00232011"/>
    <w:rsid w:val="00232634"/>
    <w:rsid w:val="00233691"/>
    <w:rsid w:val="002339A7"/>
    <w:rsid w:val="002340D1"/>
    <w:rsid w:val="00234EC4"/>
    <w:rsid w:val="00240490"/>
    <w:rsid w:val="0024283E"/>
    <w:rsid w:val="00244769"/>
    <w:rsid w:val="00244B7F"/>
    <w:rsid w:val="002479E9"/>
    <w:rsid w:val="00247E48"/>
    <w:rsid w:val="0025001C"/>
    <w:rsid w:val="0025093E"/>
    <w:rsid w:val="00250980"/>
    <w:rsid w:val="00250CED"/>
    <w:rsid w:val="00250FBF"/>
    <w:rsid w:val="002523CC"/>
    <w:rsid w:val="00252754"/>
    <w:rsid w:val="002528D4"/>
    <w:rsid w:val="00254330"/>
    <w:rsid w:val="002546EC"/>
    <w:rsid w:val="00254A01"/>
    <w:rsid w:val="00254DAA"/>
    <w:rsid w:val="00260331"/>
    <w:rsid w:val="00260525"/>
    <w:rsid w:val="0026200B"/>
    <w:rsid w:val="00262B93"/>
    <w:rsid w:val="00263BC5"/>
    <w:rsid w:val="00264433"/>
    <w:rsid w:val="00264FB7"/>
    <w:rsid w:val="00265410"/>
    <w:rsid w:val="00265B43"/>
    <w:rsid w:val="00265B9F"/>
    <w:rsid w:val="00267557"/>
    <w:rsid w:val="0026756F"/>
    <w:rsid w:val="002702D0"/>
    <w:rsid w:val="00273301"/>
    <w:rsid w:val="0027437A"/>
    <w:rsid w:val="0027469F"/>
    <w:rsid w:val="00274C13"/>
    <w:rsid w:val="002751B8"/>
    <w:rsid w:val="00277AA9"/>
    <w:rsid w:val="00277D31"/>
    <w:rsid w:val="00277DB6"/>
    <w:rsid w:val="00280057"/>
    <w:rsid w:val="00280121"/>
    <w:rsid w:val="00280BDF"/>
    <w:rsid w:val="00280C4D"/>
    <w:rsid w:val="00280F08"/>
    <w:rsid w:val="00281310"/>
    <w:rsid w:val="002819C1"/>
    <w:rsid w:val="00281D36"/>
    <w:rsid w:val="00282E6A"/>
    <w:rsid w:val="00283F32"/>
    <w:rsid w:val="0028464D"/>
    <w:rsid w:val="00285333"/>
    <w:rsid w:val="002861F8"/>
    <w:rsid w:val="00287D71"/>
    <w:rsid w:val="00287DFF"/>
    <w:rsid w:val="002904B5"/>
    <w:rsid w:val="002928E3"/>
    <w:rsid w:val="0029298F"/>
    <w:rsid w:val="002929B2"/>
    <w:rsid w:val="00292B92"/>
    <w:rsid w:val="002932CD"/>
    <w:rsid w:val="0029380A"/>
    <w:rsid w:val="00293C20"/>
    <w:rsid w:val="0029532E"/>
    <w:rsid w:val="00295538"/>
    <w:rsid w:val="00295952"/>
    <w:rsid w:val="00295E13"/>
    <w:rsid w:val="00296B1E"/>
    <w:rsid w:val="0029700C"/>
    <w:rsid w:val="002971E4"/>
    <w:rsid w:val="00297648"/>
    <w:rsid w:val="00297A8E"/>
    <w:rsid w:val="002A03CD"/>
    <w:rsid w:val="002A048F"/>
    <w:rsid w:val="002A25E4"/>
    <w:rsid w:val="002A3DD2"/>
    <w:rsid w:val="002A3E1C"/>
    <w:rsid w:val="002A5969"/>
    <w:rsid w:val="002A5F05"/>
    <w:rsid w:val="002A62A9"/>
    <w:rsid w:val="002A6598"/>
    <w:rsid w:val="002A7585"/>
    <w:rsid w:val="002B0185"/>
    <w:rsid w:val="002B0AAE"/>
    <w:rsid w:val="002B1D9B"/>
    <w:rsid w:val="002B1F5B"/>
    <w:rsid w:val="002B2A39"/>
    <w:rsid w:val="002B2F7B"/>
    <w:rsid w:val="002B3476"/>
    <w:rsid w:val="002B4A7C"/>
    <w:rsid w:val="002B4BE3"/>
    <w:rsid w:val="002B6684"/>
    <w:rsid w:val="002B709E"/>
    <w:rsid w:val="002B74E4"/>
    <w:rsid w:val="002C177A"/>
    <w:rsid w:val="002C181C"/>
    <w:rsid w:val="002C25B0"/>
    <w:rsid w:val="002C2AC0"/>
    <w:rsid w:val="002C3802"/>
    <w:rsid w:val="002C4A76"/>
    <w:rsid w:val="002C57F6"/>
    <w:rsid w:val="002C5A86"/>
    <w:rsid w:val="002C63B6"/>
    <w:rsid w:val="002C7400"/>
    <w:rsid w:val="002C7FEF"/>
    <w:rsid w:val="002D0A8E"/>
    <w:rsid w:val="002D0B0B"/>
    <w:rsid w:val="002D0C4F"/>
    <w:rsid w:val="002D217C"/>
    <w:rsid w:val="002D3DC0"/>
    <w:rsid w:val="002D509A"/>
    <w:rsid w:val="002D5843"/>
    <w:rsid w:val="002D5970"/>
    <w:rsid w:val="002D6759"/>
    <w:rsid w:val="002D707D"/>
    <w:rsid w:val="002D7111"/>
    <w:rsid w:val="002D72BB"/>
    <w:rsid w:val="002D7952"/>
    <w:rsid w:val="002E04AD"/>
    <w:rsid w:val="002E0ED2"/>
    <w:rsid w:val="002E103A"/>
    <w:rsid w:val="002E2243"/>
    <w:rsid w:val="002E3097"/>
    <w:rsid w:val="002E4BB9"/>
    <w:rsid w:val="002E4BC4"/>
    <w:rsid w:val="002F0726"/>
    <w:rsid w:val="002F1AF1"/>
    <w:rsid w:val="002F3933"/>
    <w:rsid w:val="002F3B57"/>
    <w:rsid w:val="002F3F64"/>
    <w:rsid w:val="002F4BB4"/>
    <w:rsid w:val="002F586E"/>
    <w:rsid w:val="002F6054"/>
    <w:rsid w:val="002F60C5"/>
    <w:rsid w:val="002F7A52"/>
    <w:rsid w:val="002F7D3D"/>
    <w:rsid w:val="002F7DF1"/>
    <w:rsid w:val="00300A48"/>
    <w:rsid w:val="0030198C"/>
    <w:rsid w:val="0030236F"/>
    <w:rsid w:val="00302C8E"/>
    <w:rsid w:val="00304E61"/>
    <w:rsid w:val="003050FD"/>
    <w:rsid w:val="00305D26"/>
    <w:rsid w:val="0030600A"/>
    <w:rsid w:val="003116A5"/>
    <w:rsid w:val="0031181A"/>
    <w:rsid w:val="00311CEC"/>
    <w:rsid w:val="00312148"/>
    <w:rsid w:val="00312594"/>
    <w:rsid w:val="00312A43"/>
    <w:rsid w:val="00312A9E"/>
    <w:rsid w:val="0031392C"/>
    <w:rsid w:val="00314377"/>
    <w:rsid w:val="00314F73"/>
    <w:rsid w:val="003150E2"/>
    <w:rsid w:val="003152B4"/>
    <w:rsid w:val="00315412"/>
    <w:rsid w:val="00320D52"/>
    <w:rsid w:val="00321263"/>
    <w:rsid w:val="00321757"/>
    <w:rsid w:val="00321F70"/>
    <w:rsid w:val="0032294D"/>
    <w:rsid w:val="003237AC"/>
    <w:rsid w:val="003241CC"/>
    <w:rsid w:val="00325181"/>
    <w:rsid w:val="003265FE"/>
    <w:rsid w:val="00327D1C"/>
    <w:rsid w:val="00327E38"/>
    <w:rsid w:val="00330350"/>
    <w:rsid w:val="00331648"/>
    <w:rsid w:val="00332091"/>
    <w:rsid w:val="00332906"/>
    <w:rsid w:val="003349B9"/>
    <w:rsid w:val="00334F3A"/>
    <w:rsid w:val="00335286"/>
    <w:rsid w:val="00335371"/>
    <w:rsid w:val="00335A48"/>
    <w:rsid w:val="003367DD"/>
    <w:rsid w:val="00336A04"/>
    <w:rsid w:val="00340AB5"/>
    <w:rsid w:val="00340ACB"/>
    <w:rsid w:val="00340E76"/>
    <w:rsid w:val="00340FC7"/>
    <w:rsid w:val="00341909"/>
    <w:rsid w:val="003428D8"/>
    <w:rsid w:val="00343AC9"/>
    <w:rsid w:val="0034466A"/>
    <w:rsid w:val="00344C20"/>
    <w:rsid w:val="00346347"/>
    <w:rsid w:val="003465F4"/>
    <w:rsid w:val="003468B9"/>
    <w:rsid w:val="00346B2C"/>
    <w:rsid w:val="003508B3"/>
    <w:rsid w:val="00350DD0"/>
    <w:rsid w:val="00351851"/>
    <w:rsid w:val="00351AB4"/>
    <w:rsid w:val="00351F66"/>
    <w:rsid w:val="00352FE0"/>
    <w:rsid w:val="00354650"/>
    <w:rsid w:val="0035568D"/>
    <w:rsid w:val="00355D88"/>
    <w:rsid w:val="00356487"/>
    <w:rsid w:val="003564EB"/>
    <w:rsid w:val="003567B0"/>
    <w:rsid w:val="00356BEB"/>
    <w:rsid w:val="00356CFA"/>
    <w:rsid w:val="00357FEC"/>
    <w:rsid w:val="00360A40"/>
    <w:rsid w:val="00360FBD"/>
    <w:rsid w:val="00361A52"/>
    <w:rsid w:val="00361FC5"/>
    <w:rsid w:val="00362251"/>
    <w:rsid w:val="003630C0"/>
    <w:rsid w:val="00364A32"/>
    <w:rsid w:val="00367A52"/>
    <w:rsid w:val="0037049A"/>
    <w:rsid w:val="003720CC"/>
    <w:rsid w:val="003728C3"/>
    <w:rsid w:val="00373D04"/>
    <w:rsid w:val="00374B47"/>
    <w:rsid w:val="00375D12"/>
    <w:rsid w:val="0037722C"/>
    <w:rsid w:val="00380B44"/>
    <w:rsid w:val="00381D52"/>
    <w:rsid w:val="00382083"/>
    <w:rsid w:val="003830A5"/>
    <w:rsid w:val="003850FD"/>
    <w:rsid w:val="003867DC"/>
    <w:rsid w:val="003879FD"/>
    <w:rsid w:val="00387B47"/>
    <w:rsid w:val="00387CF4"/>
    <w:rsid w:val="003903AD"/>
    <w:rsid w:val="00390472"/>
    <w:rsid w:val="00390F0B"/>
    <w:rsid w:val="00391887"/>
    <w:rsid w:val="00393BC5"/>
    <w:rsid w:val="003940DA"/>
    <w:rsid w:val="00395560"/>
    <w:rsid w:val="003964C8"/>
    <w:rsid w:val="003966AE"/>
    <w:rsid w:val="003972D2"/>
    <w:rsid w:val="00397ACD"/>
    <w:rsid w:val="00397B71"/>
    <w:rsid w:val="003A180E"/>
    <w:rsid w:val="003A2A95"/>
    <w:rsid w:val="003A2BF7"/>
    <w:rsid w:val="003A317E"/>
    <w:rsid w:val="003A580C"/>
    <w:rsid w:val="003A5B07"/>
    <w:rsid w:val="003A5C1D"/>
    <w:rsid w:val="003A687E"/>
    <w:rsid w:val="003A71A4"/>
    <w:rsid w:val="003A7E80"/>
    <w:rsid w:val="003B35CD"/>
    <w:rsid w:val="003B39D1"/>
    <w:rsid w:val="003B470E"/>
    <w:rsid w:val="003B47E0"/>
    <w:rsid w:val="003B68AB"/>
    <w:rsid w:val="003B6E95"/>
    <w:rsid w:val="003B768E"/>
    <w:rsid w:val="003B771F"/>
    <w:rsid w:val="003B7C6E"/>
    <w:rsid w:val="003C07E3"/>
    <w:rsid w:val="003C0B52"/>
    <w:rsid w:val="003C36CC"/>
    <w:rsid w:val="003C38FE"/>
    <w:rsid w:val="003C549A"/>
    <w:rsid w:val="003C7154"/>
    <w:rsid w:val="003C71EB"/>
    <w:rsid w:val="003C7F63"/>
    <w:rsid w:val="003D09AB"/>
    <w:rsid w:val="003D09F2"/>
    <w:rsid w:val="003D21DA"/>
    <w:rsid w:val="003D23FA"/>
    <w:rsid w:val="003D3085"/>
    <w:rsid w:val="003D3D18"/>
    <w:rsid w:val="003D412C"/>
    <w:rsid w:val="003D4E24"/>
    <w:rsid w:val="003D509E"/>
    <w:rsid w:val="003D5ADF"/>
    <w:rsid w:val="003D6B30"/>
    <w:rsid w:val="003D6B89"/>
    <w:rsid w:val="003D6BA8"/>
    <w:rsid w:val="003D6CA0"/>
    <w:rsid w:val="003E083A"/>
    <w:rsid w:val="003E13E1"/>
    <w:rsid w:val="003E1F8F"/>
    <w:rsid w:val="003E207E"/>
    <w:rsid w:val="003E3C3C"/>
    <w:rsid w:val="003E4E4E"/>
    <w:rsid w:val="003E6AF3"/>
    <w:rsid w:val="003E73F7"/>
    <w:rsid w:val="003E7A69"/>
    <w:rsid w:val="003F0AC1"/>
    <w:rsid w:val="003F1F63"/>
    <w:rsid w:val="003F2D8F"/>
    <w:rsid w:val="003F3059"/>
    <w:rsid w:val="003F4C3C"/>
    <w:rsid w:val="003F532A"/>
    <w:rsid w:val="003F5DB7"/>
    <w:rsid w:val="003F6657"/>
    <w:rsid w:val="003F6B1C"/>
    <w:rsid w:val="003F6E09"/>
    <w:rsid w:val="004001F0"/>
    <w:rsid w:val="00401FD5"/>
    <w:rsid w:val="00404AC9"/>
    <w:rsid w:val="004102CC"/>
    <w:rsid w:val="004109A6"/>
    <w:rsid w:val="00410E30"/>
    <w:rsid w:val="00413042"/>
    <w:rsid w:val="00415642"/>
    <w:rsid w:val="0041564D"/>
    <w:rsid w:val="004162A8"/>
    <w:rsid w:val="00416940"/>
    <w:rsid w:val="00417A3B"/>
    <w:rsid w:val="00420097"/>
    <w:rsid w:val="00420CBD"/>
    <w:rsid w:val="00421990"/>
    <w:rsid w:val="004220E8"/>
    <w:rsid w:val="00423144"/>
    <w:rsid w:val="00423625"/>
    <w:rsid w:val="00424CEE"/>
    <w:rsid w:val="00424FFC"/>
    <w:rsid w:val="00425B05"/>
    <w:rsid w:val="00426AC2"/>
    <w:rsid w:val="00426D7E"/>
    <w:rsid w:val="00427808"/>
    <w:rsid w:val="00431B80"/>
    <w:rsid w:val="004321A4"/>
    <w:rsid w:val="00433E0C"/>
    <w:rsid w:val="004367BF"/>
    <w:rsid w:val="00436DE2"/>
    <w:rsid w:val="0043701C"/>
    <w:rsid w:val="00440D29"/>
    <w:rsid w:val="00440F2E"/>
    <w:rsid w:val="00440F44"/>
    <w:rsid w:val="004410AE"/>
    <w:rsid w:val="0044119F"/>
    <w:rsid w:val="00441697"/>
    <w:rsid w:val="004420EA"/>
    <w:rsid w:val="004426C3"/>
    <w:rsid w:val="0044454E"/>
    <w:rsid w:val="004456FD"/>
    <w:rsid w:val="004466FD"/>
    <w:rsid w:val="00446D77"/>
    <w:rsid w:val="0044708E"/>
    <w:rsid w:val="00450E22"/>
    <w:rsid w:val="0045107D"/>
    <w:rsid w:val="00451290"/>
    <w:rsid w:val="00452682"/>
    <w:rsid w:val="00452730"/>
    <w:rsid w:val="00453963"/>
    <w:rsid w:val="00453BA7"/>
    <w:rsid w:val="00454415"/>
    <w:rsid w:val="0045734C"/>
    <w:rsid w:val="004606EF"/>
    <w:rsid w:val="00460C55"/>
    <w:rsid w:val="00461830"/>
    <w:rsid w:val="00461865"/>
    <w:rsid w:val="00461FE0"/>
    <w:rsid w:val="00463592"/>
    <w:rsid w:val="00463B10"/>
    <w:rsid w:val="00463F81"/>
    <w:rsid w:val="004660E6"/>
    <w:rsid w:val="00466FE1"/>
    <w:rsid w:val="00467CB8"/>
    <w:rsid w:val="0047041C"/>
    <w:rsid w:val="0047067F"/>
    <w:rsid w:val="00471BD6"/>
    <w:rsid w:val="004721C7"/>
    <w:rsid w:val="00474335"/>
    <w:rsid w:val="0047457C"/>
    <w:rsid w:val="00474BCF"/>
    <w:rsid w:val="00474E02"/>
    <w:rsid w:val="00476871"/>
    <w:rsid w:val="0047720F"/>
    <w:rsid w:val="00477B89"/>
    <w:rsid w:val="0048148D"/>
    <w:rsid w:val="004816EA"/>
    <w:rsid w:val="00481FBA"/>
    <w:rsid w:val="004833DD"/>
    <w:rsid w:val="0048342D"/>
    <w:rsid w:val="004834A9"/>
    <w:rsid w:val="0048412D"/>
    <w:rsid w:val="004845E5"/>
    <w:rsid w:val="0048498F"/>
    <w:rsid w:val="004850F0"/>
    <w:rsid w:val="004852DC"/>
    <w:rsid w:val="0048714F"/>
    <w:rsid w:val="00487BCC"/>
    <w:rsid w:val="00490275"/>
    <w:rsid w:val="00490A0C"/>
    <w:rsid w:val="00490F9D"/>
    <w:rsid w:val="00491015"/>
    <w:rsid w:val="00491736"/>
    <w:rsid w:val="004917BF"/>
    <w:rsid w:val="00492272"/>
    <w:rsid w:val="00492E76"/>
    <w:rsid w:val="0049359D"/>
    <w:rsid w:val="00493E9A"/>
    <w:rsid w:val="004940E8"/>
    <w:rsid w:val="00494525"/>
    <w:rsid w:val="00495F53"/>
    <w:rsid w:val="00496351"/>
    <w:rsid w:val="004966CB"/>
    <w:rsid w:val="00497622"/>
    <w:rsid w:val="004A01E5"/>
    <w:rsid w:val="004A04EC"/>
    <w:rsid w:val="004A0757"/>
    <w:rsid w:val="004A3890"/>
    <w:rsid w:val="004A4549"/>
    <w:rsid w:val="004A5279"/>
    <w:rsid w:val="004A765B"/>
    <w:rsid w:val="004B0050"/>
    <w:rsid w:val="004B0BDE"/>
    <w:rsid w:val="004B14F5"/>
    <w:rsid w:val="004B21C3"/>
    <w:rsid w:val="004B2694"/>
    <w:rsid w:val="004B2821"/>
    <w:rsid w:val="004B2E7C"/>
    <w:rsid w:val="004B5B54"/>
    <w:rsid w:val="004B6A1B"/>
    <w:rsid w:val="004B6CB4"/>
    <w:rsid w:val="004B6FFA"/>
    <w:rsid w:val="004B740D"/>
    <w:rsid w:val="004C00F1"/>
    <w:rsid w:val="004C1942"/>
    <w:rsid w:val="004C1A5E"/>
    <w:rsid w:val="004C1AE5"/>
    <w:rsid w:val="004C2667"/>
    <w:rsid w:val="004C28A7"/>
    <w:rsid w:val="004C2C14"/>
    <w:rsid w:val="004C37ED"/>
    <w:rsid w:val="004C4246"/>
    <w:rsid w:val="004C454E"/>
    <w:rsid w:val="004C5983"/>
    <w:rsid w:val="004C5D5B"/>
    <w:rsid w:val="004C6725"/>
    <w:rsid w:val="004C6A55"/>
    <w:rsid w:val="004D134C"/>
    <w:rsid w:val="004D2463"/>
    <w:rsid w:val="004D2B7F"/>
    <w:rsid w:val="004D2F89"/>
    <w:rsid w:val="004D4F67"/>
    <w:rsid w:val="004D5194"/>
    <w:rsid w:val="004D589E"/>
    <w:rsid w:val="004D6AD4"/>
    <w:rsid w:val="004D77F3"/>
    <w:rsid w:val="004D7B60"/>
    <w:rsid w:val="004D7E98"/>
    <w:rsid w:val="004E09D1"/>
    <w:rsid w:val="004E11A7"/>
    <w:rsid w:val="004E1964"/>
    <w:rsid w:val="004E250A"/>
    <w:rsid w:val="004E3153"/>
    <w:rsid w:val="004E362A"/>
    <w:rsid w:val="004E3853"/>
    <w:rsid w:val="004E4D3E"/>
    <w:rsid w:val="004E543C"/>
    <w:rsid w:val="004E56FD"/>
    <w:rsid w:val="004E76F8"/>
    <w:rsid w:val="004E779C"/>
    <w:rsid w:val="004F01B4"/>
    <w:rsid w:val="004F14F9"/>
    <w:rsid w:val="004F1836"/>
    <w:rsid w:val="004F2179"/>
    <w:rsid w:val="004F285B"/>
    <w:rsid w:val="004F597C"/>
    <w:rsid w:val="004F6023"/>
    <w:rsid w:val="004F7208"/>
    <w:rsid w:val="0050161E"/>
    <w:rsid w:val="00506ACC"/>
    <w:rsid w:val="00507726"/>
    <w:rsid w:val="0051097C"/>
    <w:rsid w:val="005115E2"/>
    <w:rsid w:val="00511CFE"/>
    <w:rsid w:val="00512B41"/>
    <w:rsid w:val="0051353C"/>
    <w:rsid w:val="005136E7"/>
    <w:rsid w:val="00513B83"/>
    <w:rsid w:val="00513EDA"/>
    <w:rsid w:val="00514AAE"/>
    <w:rsid w:val="00515702"/>
    <w:rsid w:val="00517101"/>
    <w:rsid w:val="00517CBD"/>
    <w:rsid w:val="00520C91"/>
    <w:rsid w:val="00522A08"/>
    <w:rsid w:val="00522C0D"/>
    <w:rsid w:val="00523119"/>
    <w:rsid w:val="00523C4A"/>
    <w:rsid w:val="005245A2"/>
    <w:rsid w:val="0052466A"/>
    <w:rsid w:val="0052535B"/>
    <w:rsid w:val="00525A35"/>
    <w:rsid w:val="0052614C"/>
    <w:rsid w:val="0052623C"/>
    <w:rsid w:val="00526705"/>
    <w:rsid w:val="005272CC"/>
    <w:rsid w:val="0052744C"/>
    <w:rsid w:val="005275FB"/>
    <w:rsid w:val="00530B4F"/>
    <w:rsid w:val="0053119F"/>
    <w:rsid w:val="00531AF0"/>
    <w:rsid w:val="005326EA"/>
    <w:rsid w:val="005327D7"/>
    <w:rsid w:val="0053381F"/>
    <w:rsid w:val="00533F83"/>
    <w:rsid w:val="00534877"/>
    <w:rsid w:val="005353EA"/>
    <w:rsid w:val="0053642D"/>
    <w:rsid w:val="00537ED0"/>
    <w:rsid w:val="005386F9"/>
    <w:rsid w:val="005404AE"/>
    <w:rsid w:val="005429D0"/>
    <w:rsid w:val="00542CBA"/>
    <w:rsid w:val="00542E48"/>
    <w:rsid w:val="00542F36"/>
    <w:rsid w:val="00542F45"/>
    <w:rsid w:val="005456DB"/>
    <w:rsid w:val="005460AB"/>
    <w:rsid w:val="00551DDC"/>
    <w:rsid w:val="0055211A"/>
    <w:rsid w:val="005521F7"/>
    <w:rsid w:val="0055227C"/>
    <w:rsid w:val="005522F0"/>
    <w:rsid w:val="00552DDF"/>
    <w:rsid w:val="00553209"/>
    <w:rsid w:val="00553AF6"/>
    <w:rsid w:val="005542AA"/>
    <w:rsid w:val="00555EEA"/>
    <w:rsid w:val="005561F1"/>
    <w:rsid w:val="00556594"/>
    <w:rsid w:val="00556938"/>
    <w:rsid w:val="00557DB7"/>
    <w:rsid w:val="005608B1"/>
    <w:rsid w:val="00562412"/>
    <w:rsid w:val="00562A91"/>
    <w:rsid w:val="005635A7"/>
    <w:rsid w:val="00565F21"/>
    <w:rsid w:val="005669CF"/>
    <w:rsid w:val="00570B92"/>
    <w:rsid w:val="00570CF9"/>
    <w:rsid w:val="00571F3A"/>
    <w:rsid w:val="00571FF9"/>
    <w:rsid w:val="005726E3"/>
    <w:rsid w:val="00572DB2"/>
    <w:rsid w:val="00572F1B"/>
    <w:rsid w:val="00573706"/>
    <w:rsid w:val="00575543"/>
    <w:rsid w:val="00576219"/>
    <w:rsid w:val="00576379"/>
    <w:rsid w:val="00576421"/>
    <w:rsid w:val="00576AC3"/>
    <w:rsid w:val="00577CF9"/>
    <w:rsid w:val="00581264"/>
    <w:rsid w:val="005812EA"/>
    <w:rsid w:val="005818C7"/>
    <w:rsid w:val="00581AE8"/>
    <w:rsid w:val="00583BFE"/>
    <w:rsid w:val="00583DA1"/>
    <w:rsid w:val="0058409E"/>
    <w:rsid w:val="005843E7"/>
    <w:rsid w:val="005860E9"/>
    <w:rsid w:val="005861AE"/>
    <w:rsid w:val="0058644F"/>
    <w:rsid w:val="0058775D"/>
    <w:rsid w:val="00587CC1"/>
    <w:rsid w:val="005904C0"/>
    <w:rsid w:val="005911D2"/>
    <w:rsid w:val="005912AA"/>
    <w:rsid w:val="00594D1C"/>
    <w:rsid w:val="005955FF"/>
    <w:rsid w:val="005965C2"/>
    <w:rsid w:val="00597222"/>
    <w:rsid w:val="00597848"/>
    <w:rsid w:val="00597BDF"/>
    <w:rsid w:val="005A1D36"/>
    <w:rsid w:val="005A240F"/>
    <w:rsid w:val="005A25A5"/>
    <w:rsid w:val="005A321E"/>
    <w:rsid w:val="005A42C5"/>
    <w:rsid w:val="005A5F7C"/>
    <w:rsid w:val="005A5F87"/>
    <w:rsid w:val="005A67B9"/>
    <w:rsid w:val="005A74A2"/>
    <w:rsid w:val="005A7E21"/>
    <w:rsid w:val="005B071B"/>
    <w:rsid w:val="005B0DAA"/>
    <w:rsid w:val="005B1ADA"/>
    <w:rsid w:val="005B3460"/>
    <w:rsid w:val="005B4D31"/>
    <w:rsid w:val="005B5957"/>
    <w:rsid w:val="005B6002"/>
    <w:rsid w:val="005B6D0D"/>
    <w:rsid w:val="005C01BF"/>
    <w:rsid w:val="005C06B2"/>
    <w:rsid w:val="005C07E1"/>
    <w:rsid w:val="005C0DA4"/>
    <w:rsid w:val="005C23FA"/>
    <w:rsid w:val="005C329B"/>
    <w:rsid w:val="005C3CAA"/>
    <w:rsid w:val="005C4920"/>
    <w:rsid w:val="005C4EC8"/>
    <w:rsid w:val="005C5615"/>
    <w:rsid w:val="005C5788"/>
    <w:rsid w:val="005C6263"/>
    <w:rsid w:val="005C67AA"/>
    <w:rsid w:val="005C7F35"/>
    <w:rsid w:val="005D08DF"/>
    <w:rsid w:val="005D0A70"/>
    <w:rsid w:val="005D209A"/>
    <w:rsid w:val="005D37E3"/>
    <w:rsid w:val="005D39AD"/>
    <w:rsid w:val="005D4D2F"/>
    <w:rsid w:val="005D52EF"/>
    <w:rsid w:val="005D5CF8"/>
    <w:rsid w:val="005D5F32"/>
    <w:rsid w:val="005D6630"/>
    <w:rsid w:val="005D66DE"/>
    <w:rsid w:val="005D6B7B"/>
    <w:rsid w:val="005D6FB0"/>
    <w:rsid w:val="005D74F1"/>
    <w:rsid w:val="005D76CF"/>
    <w:rsid w:val="005D7FD2"/>
    <w:rsid w:val="005E011D"/>
    <w:rsid w:val="005E0454"/>
    <w:rsid w:val="005E11F7"/>
    <w:rsid w:val="005E1575"/>
    <w:rsid w:val="005E24A3"/>
    <w:rsid w:val="005E2794"/>
    <w:rsid w:val="005E36D9"/>
    <w:rsid w:val="005E3D84"/>
    <w:rsid w:val="005E5E78"/>
    <w:rsid w:val="005F0133"/>
    <w:rsid w:val="005F07A7"/>
    <w:rsid w:val="005F118B"/>
    <w:rsid w:val="005F1D09"/>
    <w:rsid w:val="005F2329"/>
    <w:rsid w:val="005F2F4A"/>
    <w:rsid w:val="005F2F68"/>
    <w:rsid w:val="005F31C9"/>
    <w:rsid w:val="005F4ECF"/>
    <w:rsid w:val="005F50D9"/>
    <w:rsid w:val="005F5864"/>
    <w:rsid w:val="005F687B"/>
    <w:rsid w:val="005F6C06"/>
    <w:rsid w:val="005F6F38"/>
    <w:rsid w:val="005F6FD6"/>
    <w:rsid w:val="005F7D0B"/>
    <w:rsid w:val="00600B92"/>
    <w:rsid w:val="00600F63"/>
    <w:rsid w:val="0060188F"/>
    <w:rsid w:val="006018F0"/>
    <w:rsid w:val="00601CE5"/>
    <w:rsid w:val="00603F98"/>
    <w:rsid w:val="00606590"/>
    <w:rsid w:val="00606C79"/>
    <w:rsid w:val="006070A3"/>
    <w:rsid w:val="00610DD0"/>
    <w:rsid w:val="00612345"/>
    <w:rsid w:val="00614403"/>
    <w:rsid w:val="00614763"/>
    <w:rsid w:val="00614E78"/>
    <w:rsid w:val="0061540E"/>
    <w:rsid w:val="00616D5D"/>
    <w:rsid w:val="006171EC"/>
    <w:rsid w:val="00617654"/>
    <w:rsid w:val="00620A83"/>
    <w:rsid w:val="0062174D"/>
    <w:rsid w:val="00621824"/>
    <w:rsid w:val="00621ACE"/>
    <w:rsid w:val="00621D09"/>
    <w:rsid w:val="006221AC"/>
    <w:rsid w:val="006226B7"/>
    <w:rsid w:val="006227BF"/>
    <w:rsid w:val="006251C7"/>
    <w:rsid w:val="00627734"/>
    <w:rsid w:val="00627BE4"/>
    <w:rsid w:val="00627C74"/>
    <w:rsid w:val="006300C7"/>
    <w:rsid w:val="006304CA"/>
    <w:rsid w:val="00630849"/>
    <w:rsid w:val="006308C8"/>
    <w:rsid w:val="00630B5C"/>
    <w:rsid w:val="00631327"/>
    <w:rsid w:val="006315D5"/>
    <w:rsid w:val="006319A4"/>
    <w:rsid w:val="00631A88"/>
    <w:rsid w:val="00631D14"/>
    <w:rsid w:val="00631D31"/>
    <w:rsid w:val="0063387C"/>
    <w:rsid w:val="00634ADF"/>
    <w:rsid w:val="006352FD"/>
    <w:rsid w:val="00635B25"/>
    <w:rsid w:val="00636938"/>
    <w:rsid w:val="0063768F"/>
    <w:rsid w:val="0063775A"/>
    <w:rsid w:val="00640D21"/>
    <w:rsid w:val="006411DE"/>
    <w:rsid w:val="00641FA7"/>
    <w:rsid w:val="006454A9"/>
    <w:rsid w:val="00645B2D"/>
    <w:rsid w:val="006474C1"/>
    <w:rsid w:val="006477AE"/>
    <w:rsid w:val="00650DB3"/>
    <w:rsid w:val="0065476C"/>
    <w:rsid w:val="00654C66"/>
    <w:rsid w:val="0065516E"/>
    <w:rsid w:val="006552CC"/>
    <w:rsid w:val="0065580C"/>
    <w:rsid w:val="006562B7"/>
    <w:rsid w:val="00656488"/>
    <w:rsid w:val="006565B3"/>
    <w:rsid w:val="00656E09"/>
    <w:rsid w:val="00656E18"/>
    <w:rsid w:val="00656EAE"/>
    <w:rsid w:val="00656EDD"/>
    <w:rsid w:val="00657C1D"/>
    <w:rsid w:val="00660595"/>
    <w:rsid w:val="006617BE"/>
    <w:rsid w:val="0066252C"/>
    <w:rsid w:val="0066254D"/>
    <w:rsid w:val="00662D99"/>
    <w:rsid w:val="0066376D"/>
    <w:rsid w:val="00665073"/>
    <w:rsid w:val="00665165"/>
    <w:rsid w:val="0066649E"/>
    <w:rsid w:val="00666F77"/>
    <w:rsid w:val="0067119C"/>
    <w:rsid w:val="00671F48"/>
    <w:rsid w:val="00672807"/>
    <w:rsid w:val="00673D65"/>
    <w:rsid w:val="00673FCD"/>
    <w:rsid w:val="00675758"/>
    <w:rsid w:val="00676E2E"/>
    <w:rsid w:val="006771A8"/>
    <w:rsid w:val="006774E6"/>
    <w:rsid w:val="006809AB"/>
    <w:rsid w:val="00680F3C"/>
    <w:rsid w:val="0068224B"/>
    <w:rsid w:val="00682D97"/>
    <w:rsid w:val="00682E79"/>
    <w:rsid w:val="00684B93"/>
    <w:rsid w:val="00686E04"/>
    <w:rsid w:val="006904B6"/>
    <w:rsid w:val="00690530"/>
    <w:rsid w:val="00690704"/>
    <w:rsid w:val="0069077B"/>
    <w:rsid w:val="00691D42"/>
    <w:rsid w:val="00691FF0"/>
    <w:rsid w:val="0069319E"/>
    <w:rsid w:val="00693BA4"/>
    <w:rsid w:val="0069692A"/>
    <w:rsid w:val="006A0518"/>
    <w:rsid w:val="006A0E9B"/>
    <w:rsid w:val="006A1906"/>
    <w:rsid w:val="006A1EED"/>
    <w:rsid w:val="006A24A1"/>
    <w:rsid w:val="006A3920"/>
    <w:rsid w:val="006A48B2"/>
    <w:rsid w:val="006A4E95"/>
    <w:rsid w:val="006A4FDB"/>
    <w:rsid w:val="006A550F"/>
    <w:rsid w:val="006A6A45"/>
    <w:rsid w:val="006A6FA1"/>
    <w:rsid w:val="006A6FAB"/>
    <w:rsid w:val="006A7448"/>
    <w:rsid w:val="006B10CC"/>
    <w:rsid w:val="006B16C1"/>
    <w:rsid w:val="006B2159"/>
    <w:rsid w:val="006B3E80"/>
    <w:rsid w:val="006B434B"/>
    <w:rsid w:val="006B47AD"/>
    <w:rsid w:val="006B47E7"/>
    <w:rsid w:val="006B5AB8"/>
    <w:rsid w:val="006B60E9"/>
    <w:rsid w:val="006B62D7"/>
    <w:rsid w:val="006C21AF"/>
    <w:rsid w:val="006C3426"/>
    <w:rsid w:val="006C464C"/>
    <w:rsid w:val="006C4A48"/>
    <w:rsid w:val="006C50A9"/>
    <w:rsid w:val="006C6C7A"/>
    <w:rsid w:val="006C7508"/>
    <w:rsid w:val="006C7546"/>
    <w:rsid w:val="006C7909"/>
    <w:rsid w:val="006D1456"/>
    <w:rsid w:val="006D1BE8"/>
    <w:rsid w:val="006D1E74"/>
    <w:rsid w:val="006D3728"/>
    <w:rsid w:val="006D6B64"/>
    <w:rsid w:val="006D7278"/>
    <w:rsid w:val="006E0731"/>
    <w:rsid w:val="006E08AC"/>
    <w:rsid w:val="006E104B"/>
    <w:rsid w:val="006E1FBF"/>
    <w:rsid w:val="006E2BA0"/>
    <w:rsid w:val="006E3F22"/>
    <w:rsid w:val="006E4179"/>
    <w:rsid w:val="006E41A0"/>
    <w:rsid w:val="006E56A7"/>
    <w:rsid w:val="006E64D5"/>
    <w:rsid w:val="006E793B"/>
    <w:rsid w:val="006F0A24"/>
    <w:rsid w:val="006F13B7"/>
    <w:rsid w:val="006F229A"/>
    <w:rsid w:val="006F2F13"/>
    <w:rsid w:val="006F3C91"/>
    <w:rsid w:val="006F3DDD"/>
    <w:rsid w:val="006F402E"/>
    <w:rsid w:val="006F5C43"/>
    <w:rsid w:val="006F773C"/>
    <w:rsid w:val="007003EE"/>
    <w:rsid w:val="00700736"/>
    <w:rsid w:val="007011D2"/>
    <w:rsid w:val="0070163E"/>
    <w:rsid w:val="00702689"/>
    <w:rsid w:val="00702DDE"/>
    <w:rsid w:val="00702E7B"/>
    <w:rsid w:val="00702E93"/>
    <w:rsid w:val="00704F01"/>
    <w:rsid w:val="0070738E"/>
    <w:rsid w:val="007074A2"/>
    <w:rsid w:val="007075D4"/>
    <w:rsid w:val="0070785C"/>
    <w:rsid w:val="00707B67"/>
    <w:rsid w:val="00707E1E"/>
    <w:rsid w:val="00710C69"/>
    <w:rsid w:val="00710FFA"/>
    <w:rsid w:val="007127B4"/>
    <w:rsid w:val="00712A6A"/>
    <w:rsid w:val="00713CA6"/>
    <w:rsid w:val="00714B40"/>
    <w:rsid w:val="00714BF6"/>
    <w:rsid w:val="007153EA"/>
    <w:rsid w:val="0071562D"/>
    <w:rsid w:val="007157DE"/>
    <w:rsid w:val="00715829"/>
    <w:rsid w:val="0071587A"/>
    <w:rsid w:val="00715D8B"/>
    <w:rsid w:val="00716427"/>
    <w:rsid w:val="007164DC"/>
    <w:rsid w:val="007169EF"/>
    <w:rsid w:val="00717868"/>
    <w:rsid w:val="00720FFB"/>
    <w:rsid w:val="00722130"/>
    <w:rsid w:val="007236F5"/>
    <w:rsid w:val="0072475D"/>
    <w:rsid w:val="00725595"/>
    <w:rsid w:val="007257FA"/>
    <w:rsid w:val="007265DE"/>
    <w:rsid w:val="00726A1E"/>
    <w:rsid w:val="00726E97"/>
    <w:rsid w:val="00730441"/>
    <w:rsid w:val="007304FD"/>
    <w:rsid w:val="0073053F"/>
    <w:rsid w:val="007308E6"/>
    <w:rsid w:val="00730961"/>
    <w:rsid w:val="007312C9"/>
    <w:rsid w:val="00731965"/>
    <w:rsid w:val="00732170"/>
    <w:rsid w:val="0073287E"/>
    <w:rsid w:val="00733118"/>
    <w:rsid w:val="00733893"/>
    <w:rsid w:val="0073433B"/>
    <w:rsid w:val="007344B0"/>
    <w:rsid w:val="00734726"/>
    <w:rsid w:val="007348FE"/>
    <w:rsid w:val="00735F12"/>
    <w:rsid w:val="00736008"/>
    <w:rsid w:val="00736E3C"/>
    <w:rsid w:val="00737B27"/>
    <w:rsid w:val="00737D7C"/>
    <w:rsid w:val="00740CDC"/>
    <w:rsid w:val="00742D28"/>
    <w:rsid w:val="00744427"/>
    <w:rsid w:val="007446B6"/>
    <w:rsid w:val="0074487A"/>
    <w:rsid w:val="00744934"/>
    <w:rsid w:val="00744A72"/>
    <w:rsid w:val="00744BEC"/>
    <w:rsid w:val="007471A5"/>
    <w:rsid w:val="00747A10"/>
    <w:rsid w:val="00747E2D"/>
    <w:rsid w:val="0075084D"/>
    <w:rsid w:val="00750994"/>
    <w:rsid w:val="00751390"/>
    <w:rsid w:val="00752EC5"/>
    <w:rsid w:val="00753BD5"/>
    <w:rsid w:val="00753DBF"/>
    <w:rsid w:val="007549DD"/>
    <w:rsid w:val="00755DC9"/>
    <w:rsid w:val="00755DEB"/>
    <w:rsid w:val="00756134"/>
    <w:rsid w:val="00756921"/>
    <w:rsid w:val="00757B10"/>
    <w:rsid w:val="00761188"/>
    <w:rsid w:val="00761A56"/>
    <w:rsid w:val="0076296D"/>
    <w:rsid w:val="00762DF9"/>
    <w:rsid w:val="00763094"/>
    <w:rsid w:val="00763898"/>
    <w:rsid w:val="00764493"/>
    <w:rsid w:val="007657A5"/>
    <w:rsid w:val="0076598E"/>
    <w:rsid w:val="007671F2"/>
    <w:rsid w:val="007673D9"/>
    <w:rsid w:val="00767570"/>
    <w:rsid w:val="00771050"/>
    <w:rsid w:val="007723CD"/>
    <w:rsid w:val="0077261C"/>
    <w:rsid w:val="00773949"/>
    <w:rsid w:val="00774207"/>
    <w:rsid w:val="00774462"/>
    <w:rsid w:val="00774C29"/>
    <w:rsid w:val="00774C7B"/>
    <w:rsid w:val="00775404"/>
    <w:rsid w:val="007759C8"/>
    <w:rsid w:val="00775AC1"/>
    <w:rsid w:val="00776058"/>
    <w:rsid w:val="0077674E"/>
    <w:rsid w:val="007775EE"/>
    <w:rsid w:val="007778B7"/>
    <w:rsid w:val="00777C7F"/>
    <w:rsid w:val="0078064A"/>
    <w:rsid w:val="007806B7"/>
    <w:rsid w:val="00781606"/>
    <w:rsid w:val="00781691"/>
    <w:rsid w:val="00781E89"/>
    <w:rsid w:val="0078260F"/>
    <w:rsid w:val="0078422B"/>
    <w:rsid w:val="00785B9C"/>
    <w:rsid w:val="00785F77"/>
    <w:rsid w:val="007879FB"/>
    <w:rsid w:val="00790A00"/>
    <w:rsid w:val="00790A1E"/>
    <w:rsid w:val="00790E1B"/>
    <w:rsid w:val="00790F5F"/>
    <w:rsid w:val="00791135"/>
    <w:rsid w:val="00791675"/>
    <w:rsid w:val="00791B01"/>
    <w:rsid w:val="00792F69"/>
    <w:rsid w:val="007952B2"/>
    <w:rsid w:val="007A177C"/>
    <w:rsid w:val="007A21DC"/>
    <w:rsid w:val="007A22A3"/>
    <w:rsid w:val="007A33F9"/>
    <w:rsid w:val="007A3E68"/>
    <w:rsid w:val="007A46AB"/>
    <w:rsid w:val="007A4840"/>
    <w:rsid w:val="007A4C7A"/>
    <w:rsid w:val="007A7122"/>
    <w:rsid w:val="007A7144"/>
    <w:rsid w:val="007B0069"/>
    <w:rsid w:val="007B2AD1"/>
    <w:rsid w:val="007B2EB2"/>
    <w:rsid w:val="007B3A59"/>
    <w:rsid w:val="007B4E87"/>
    <w:rsid w:val="007B535C"/>
    <w:rsid w:val="007B6167"/>
    <w:rsid w:val="007B7BB0"/>
    <w:rsid w:val="007C0B0B"/>
    <w:rsid w:val="007C0F40"/>
    <w:rsid w:val="007C109B"/>
    <w:rsid w:val="007C13CB"/>
    <w:rsid w:val="007C16E7"/>
    <w:rsid w:val="007C2662"/>
    <w:rsid w:val="007C3231"/>
    <w:rsid w:val="007C475C"/>
    <w:rsid w:val="007C643D"/>
    <w:rsid w:val="007C7C7E"/>
    <w:rsid w:val="007D0A84"/>
    <w:rsid w:val="007D4A1A"/>
    <w:rsid w:val="007D4E23"/>
    <w:rsid w:val="007D59E2"/>
    <w:rsid w:val="007D6034"/>
    <w:rsid w:val="007D7EE6"/>
    <w:rsid w:val="007E04F7"/>
    <w:rsid w:val="007E0614"/>
    <w:rsid w:val="007E08C1"/>
    <w:rsid w:val="007E1514"/>
    <w:rsid w:val="007E57FA"/>
    <w:rsid w:val="007E5E21"/>
    <w:rsid w:val="007E7D50"/>
    <w:rsid w:val="007E7F29"/>
    <w:rsid w:val="007F01C3"/>
    <w:rsid w:val="007F29A0"/>
    <w:rsid w:val="007F2EBF"/>
    <w:rsid w:val="007F4100"/>
    <w:rsid w:val="007F426A"/>
    <w:rsid w:val="007F61FF"/>
    <w:rsid w:val="007F6662"/>
    <w:rsid w:val="007F7B9D"/>
    <w:rsid w:val="007F7EB3"/>
    <w:rsid w:val="00800C7F"/>
    <w:rsid w:val="00800FBD"/>
    <w:rsid w:val="0080333D"/>
    <w:rsid w:val="0080374B"/>
    <w:rsid w:val="0080579A"/>
    <w:rsid w:val="008061E4"/>
    <w:rsid w:val="008062EA"/>
    <w:rsid w:val="00807E95"/>
    <w:rsid w:val="0081061F"/>
    <w:rsid w:val="0081101C"/>
    <w:rsid w:val="008115A8"/>
    <w:rsid w:val="0081168C"/>
    <w:rsid w:val="0081232F"/>
    <w:rsid w:val="00812866"/>
    <w:rsid w:val="00812E95"/>
    <w:rsid w:val="00813D1E"/>
    <w:rsid w:val="008140F4"/>
    <w:rsid w:val="008145E2"/>
    <w:rsid w:val="00814ADA"/>
    <w:rsid w:val="00815A10"/>
    <w:rsid w:val="00816E99"/>
    <w:rsid w:val="00817A38"/>
    <w:rsid w:val="00820631"/>
    <w:rsid w:val="00820830"/>
    <w:rsid w:val="00820F50"/>
    <w:rsid w:val="008217EE"/>
    <w:rsid w:val="00821AF2"/>
    <w:rsid w:val="008225BF"/>
    <w:rsid w:val="008235B6"/>
    <w:rsid w:val="00825172"/>
    <w:rsid w:val="008257C4"/>
    <w:rsid w:val="00825BDC"/>
    <w:rsid w:val="00826180"/>
    <w:rsid w:val="0082718D"/>
    <w:rsid w:val="008300BB"/>
    <w:rsid w:val="00830E78"/>
    <w:rsid w:val="00830E8B"/>
    <w:rsid w:val="00831C18"/>
    <w:rsid w:val="008334E2"/>
    <w:rsid w:val="00834CEE"/>
    <w:rsid w:val="0083695A"/>
    <w:rsid w:val="00836BAF"/>
    <w:rsid w:val="0083709F"/>
    <w:rsid w:val="00837CF9"/>
    <w:rsid w:val="00840C9E"/>
    <w:rsid w:val="00841145"/>
    <w:rsid w:val="008427A5"/>
    <w:rsid w:val="00844285"/>
    <w:rsid w:val="0084439A"/>
    <w:rsid w:val="00844615"/>
    <w:rsid w:val="00845244"/>
    <w:rsid w:val="00845886"/>
    <w:rsid w:val="00846D94"/>
    <w:rsid w:val="0084708D"/>
    <w:rsid w:val="00847454"/>
    <w:rsid w:val="008502E1"/>
    <w:rsid w:val="008504E2"/>
    <w:rsid w:val="00850CAA"/>
    <w:rsid w:val="00850F98"/>
    <w:rsid w:val="00851410"/>
    <w:rsid w:val="008521D2"/>
    <w:rsid w:val="008523BA"/>
    <w:rsid w:val="00853882"/>
    <w:rsid w:val="00857EC9"/>
    <w:rsid w:val="00860089"/>
    <w:rsid w:val="00861136"/>
    <w:rsid w:val="00863CA2"/>
    <w:rsid w:val="00863D7D"/>
    <w:rsid w:val="008645FC"/>
    <w:rsid w:val="00865135"/>
    <w:rsid w:val="0086558B"/>
    <w:rsid w:val="008663C0"/>
    <w:rsid w:val="00870A20"/>
    <w:rsid w:val="00871145"/>
    <w:rsid w:val="008744AF"/>
    <w:rsid w:val="008746DD"/>
    <w:rsid w:val="008757F9"/>
    <w:rsid w:val="00876D93"/>
    <w:rsid w:val="008777BA"/>
    <w:rsid w:val="00877FB0"/>
    <w:rsid w:val="00877FF9"/>
    <w:rsid w:val="00880324"/>
    <w:rsid w:val="00880765"/>
    <w:rsid w:val="0088082E"/>
    <w:rsid w:val="00880ADF"/>
    <w:rsid w:val="0088165A"/>
    <w:rsid w:val="00881BFC"/>
    <w:rsid w:val="008824BA"/>
    <w:rsid w:val="00882F29"/>
    <w:rsid w:val="0088351C"/>
    <w:rsid w:val="0088355C"/>
    <w:rsid w:val="00883992"/>
    <w:rsid w:val="008839D3"/>
    <w:rsid w:val="008845B3"/>
    <w:rsid w:val="008846AF"/>
    <w:rsid w:val="00884C4F"/>
    <w:rsid w:val="00884F8C"/>
    <w:rsid w:val="00885667"/>
    <w:rsid w:val="00886215"/>
    <w:rsid w:val="00886807"/>
    <w:rsid w:val="00886BCC"/>
    <w:rsid w:val="00887094"/>
    <w:rsid w:val="00887467"/>
    <w:rsid w:val="008917F5"/>
    <w:rsid w:val="008918CC"/>
    <w:rsid w:val="00892B28"/>
    <w:rsid w:val="00893089"/>
    <w:rsid w:val="00895375"/>
    <w:rsid w:val="008958A4"/>
    <w:rsid w:val="00897737"/>
    <w:rsid w:val="008A049E"/>
    <w:rsid w:val="008A08BC"/>
    <w:rsid w:val="008A0986"/>
    <w:rsid w:val="008A0CA4"/>
    <w:rsid w:val="008A1440"/>
    <w:rsid w:val="008A1A8F"/>
    <w:rsid w:val="008A20BC"/>
    <w:rsid w:val="008A2351"/>
    <w:rsid w:val="008A2A66"/>
    <w:rsid w:val="008A3391"/>
    <w:rsid w:val="008A3562"/>
    <w:rsid w:val="008A37FC"/>
    <w:rsid w:val="008A3894"/>
    <w:rsid w:val="008A52C5"/>
    <w:rsid w:val="008A5A04"/>
    <w:rsid w:val="008A7AEF"/>
    <w:rsid w:val="008B0589"/>
    <w:rsid w:val="008B07D0"/>
    <w:rsid w:val="008B0F9C"/>
    <w:rsid w:val="008B37B4"/>
    <w:rsid w:val="008B4DB4"/>
    <w:rsid w:val="008B5255"/>
    <w:rsid w:val="008B6707"/>
    <w:rsid w:val="008C065A"/>
    <w:rsid w:val="008C0C46"/>
    <w:rsid w:val="008C12CA"/>
    <w:rsid w:val="008C12EB"/>
    <w:rsid w:val="008C1D7A"/>
    <w:rsid w:val="008C20B6"/>
    <w:rsid w:val="008C236F"/>
    <w:rsid w:val="008C2A6A"/>
    <w:rsid w:val="008C31CB"/>
    <w:rsid w:val="008C42BF"/>
    <w:rsid w:val="008C42EA"/>
    <w:rsid w:val="008C46F9"/>
    <w:rsid w:val="008C47B4"/>
    <w:rsid w:val="008C4BBA"/>
    <w:rsid w:val="008C53D8"/>
    <w:rsid w:val="008C6050"/>
    <w:rsid w:val="008C6827"/>
    <w:rsid w:val="008C6CB5"/>
    <w:rsid w:val="008C7FCA"/>
    <w:rsid w:val="008D0B6F"/>
    <w:rsid w:val="008D132A"/>
    <w:rsid w:val="008D1505"/>
    <w:rsid w:val="008D1DB7"/>
    <w:rsid w:val="008D232D"/>
    <w:rsid w:val="008D50C3"/>
    <w:rsid w:val="008D52E2"/>
    <w:rsid w:val="008D53AC"/>
    <w:rsid w:val="008D5DD4"/>
    <w:rsid w:val="008D700D"/>
    <w:rsid w:val="008E1D32"/>
    <w:rsid w:val="008E1F12"/>
    <w:rsid w:val="008E3532"/>
    <w:rsid w:val="008E3E81"/>
    <w:rsid w:val="008E3EAA"/>
    <w:rsid w:val="008E3F2B"/>
    <w:rsid w:val="008E6101"/>
    <w:rsid w:val="008E67B3"/>
    <w:rsid w:val="008E6CCF"/>
    <w:rsid w:val="008E75DA"/>
    <w:rsid w:val="008E7F4C"/>
    <w:rsid w:val="008F14D3"/>
    <w:rsid w:val="008F1A28"/>
    <w:rsid w:val="008F2122"/>
    <w:rsid w:val="008F3CB4"/>
    <w:rsid w:val="008F4406"/>
    <w:rsid w:val="008F4451"/>
    <w:rsid w:val="008F5DC6"/>
    <w:rsid w:val="008F6591"/>
    <w:rsid w:val="008F6CF5"/>
    <w:rsid w:val="009002A1"/>
    <w:rsid w:val="00901804"/>
    <w:rsid w:val="0090243B"/>
    <w:rsid w:val="0090327E"/>
    <w:rsid w:val="0090336E"/>
    <w:rsid w:val="009034D6"/>
    <w:rsid w:val="0090385D"/>
    <w:rsid w:val="00903BD9"/>
    <w:rsid w:val="009041CC"/>
    <w:rsid w:val="00906021"/>
    <w:rsid w:val="00907F4B"/>
    <w:rsid w:val="0091018C"/>
    <w:rsid w:val="0091033C"/>
    <w:rsid w:val="009137FE"/>
    <w:rsid w:val="00913F7C"/>
    <w:rsid w:val="009144E6"/>
    <w:rsid w:val="009154D4"/>
    <w:rsid w:val="00915C85"/>
    <w:rsid w:val="0091682A"/>
    <w:rsid w:val="00916AD1"/>
    <w:rsid w:val="00916F4B"/>
    <w:rsid w:val="0092001B"/>
    <w:rsid w:val="0092028B"/>
    <w:rsid w:val="00920D7B"/>
    <w:rsid w:val="00921A72"/>
    <w:rsid w:val="00922A05"/>
    <w:rsid w:val="009234B1"/>
    <w:rsid w:val="00923646"/>
    <w:rsid w:val="00923995"/>
    <w:rsid w:val="00923E0B"/>
    <w:rsid w:val="00923F00"/>
    <w:rsid w:val="00924009"/>
    <w:rsid w:val="009243E7"/>
    <w:rsid w:val="00924CD2"/>
    <w:rsid w:val="00926F65"/>
    <w:rsid w:val="00931D17"/>
    <w:rsid w:val="009323A6"/>
    <w:rsid w:val="00932F9D"/>
    <w:rsid w:val="00933E70"/>
    <w:rsid w:val="009365E5"/>
    <w:rsid w:val="009368F4"/>
    <w:rsid w:val="00936ED4"/>
    <w:rsid w:val="00937BCE"/>
    <w:rsid w:val="00937F84"/>
    <w:rsid w:val="0094096A"/>
    <w:rsid w:val="0094198B"/>
    <w:rsid w:val="00942490"/>
    <w:rsid w:val="00942662"/>
    <w:rsid w:val="00943800"/>
    <w:rsid w:val="00943F6C"/>
    <w:rsid w:val="00944833"/>
    <w:rsid w:val="00944C50"/>
    <w:rsid w:val="00945731"/>
    <w:rsid w:val="009458B5"/>
    <w:rsid w:val="00946717"/>
    <w:rsid w:val="009478E3"/>
    <w:rsid w:val="00947C2E"/>
    <w:rsid w:val="00951F11"/>
    <w:rsid w:val="00952A32"/>
    <w:rsid w:val="00952F1F"/>
    <w:rsid w:val="009533B1"/>
    <w:rsid w:val="00954914"/>
    <w:rsid w:val="009558DE"/>
    <w:rsid w:val="00955E3B"/>
    <w:rsid w:val="009572D7"/>
    <w:rsid w:val="00960574"/>
    <w:rsid w:val="0096156A"/>
    <w:rsid w:val="00961E34"/>
    <w:rsid w:val="00962613"/>
    <w:rsid w:val="00962B89"/>
    <w:rsid w:val="00962E8A"/>
    <w:rsid w:val="0096359D"/>
    <w:rsid w:val="00963666"/>
    <w:rsid w:val="009636DE"/>
    <w:rsid w:val="009643FD"/>
    <w:rsid w:val="009644D0"/>
    <w:rsid w:val="00964619"/>
    <w:rsid w:val="0096578D"/>
    <w:rsid w:val="00965B29"/>
    <w:rsid w:val="00965C32"/>
    <w:rsid w:val="0096645A"/>
    <w:rsid w:val="00967008"/>
    <w:rsid w:val="009670D2"/>
    <w:rsid w:val="00970237"/>
    <w:rsid w:val="0097077F"/>
    <w:rsid w:val="009710D5"/>
    <w:rsid w:val="009716CA"/>
    <w:rsid w:val="00972261"/>
    <w:rsid w:val="0097256C"/>
    <w:rsid w:val="009736C4"/>
    <w:rsid w:val="00973871"/>
    <w:rsid w:val="00973939"/>
    <w:rsid w:val="00973A49"/>
    <w:rsid w:val="00974257"/>
    <w:rsid w:val="009768FF"/>
    <w:rsid w:val="00976A71"/>
    <w:rsid w:val="0097747E"/>
    <w:rsid w:val="00977A4C"/>
    <w:rsid w:val="00980419"/>
    <w:rsid w:val="009822E5"/>
    <w:rsid w:val="0098248B"/>
    <w:rsid w:val="00983B3E"/>
    <w:rsid w:val="00983FB6"/>
    <w:rsid w:val="00984423"/>
    <w:rsid w:val="00985156"/>
    <w:rsid w:val="00986010"/>
    <w:rsid w:val="0098654B"/>
    <w:rsid w:val="009873BC"/>
    <w:rsid w:val="0099041D"/>
    <w:rsid w:val="0099131C"/>
    <w:rsid w:val="00991E5E"/>
    <w:rsid w:val="00994436"/>
    <w:rsid w:val="00994711"/>
    <w:rsid w:val="00996616"/>
    <w:rsid w:val="00996675"/>
    <w:rsid w:val="00997173"/>
    <w:rsid w:val="00997779"/>
    <w:rsid w:val="00997AF4"/>
    <w:rsid w:val="009A12C3"/>
    <w:rsid w:val="009A4C2B"/>
    <w:rsid w:val="009A4C9C"/>
    <w:rsid w:val="009A55CA"/>
    <w:rsid w:val="009A6F2F"/>
    <w:rsid w:val="009A6F65"/>
    <w:rsid w:val="009A7045"/>
    <w:rsid w:val="009A7C04"/>
    <w:rsid w:val="009A7C59"/>
    <w:rsid w:val="009B40F8"/>
    <w:rsid w:val="009B475D"/>
    <w:rsid w:val="009B4C05"/>
    <w:rsid w:val="009B54CB"/>
    <w:rsid w:val="009B56C8"/>
    <w:rsid w:val="009B600E"/>
    <w:rsid w:val="009B69F2"/>
    <w:rsid w:val="009B6A6B"/>
    <w:rsid w:val="009B7BF5"/>
    <w:rsid w:val="009C03CE"/>
    <w:rsid w:val="009C314E"/>
    <w:rsid w:val="009C3374"/>
    <w:rsid w:val="009C38F8"/>
    <w:rsid w:val="009C3DDB"/>
    <w:rsid w:val="009C477F"/>
    <w:rsid w:val="009C579A"/>
    <w:rsid w:val="009C6773"/>
    <w:rsid w:val="009C6869"/>
    <w:rsid w:val="009C6B92"/>
    <w:rsid w:val="009D09A4"/>
    <w:rsid w:val="009D0B43"/>
    <w:rsid w:val="009D1821"/>
    <w:rsid w:val="009D202F"/>
    <w:rsid w:val="009D5F11"/>
    <w:rsid w:val="009D629C"/>
    <w:rsid w:val="009D6A55"/>
    <w:rsid w:val="009D6BD3"/>
    <w:rsid w:val="009D78B8"/>
    <w:rsid w:val="009D798A"/>
    <w:rsid w:val="009D7D06"/>
    <w:rsid w:val="009E012C"/>
    <w:rsid w:val="009E08F6"/>
    <w:rsid w:val="009E36AA"/>
    <w:rsid w:val="009E4838"/>
    <w:rsid w:val="009E4B9B"/>
    <w:rsid w:val="009E5DFE"/>
    <w:rsid w:val="009E68BB"/>
    <w:rsid w:val="009F03B6"/>
    <w:rsid w:val="009F04FB"/>
    <w:rsid w:val="009F05FF"/>
    <w:rsid w:val="009F1377"/>
    <w:rsid w:val="009F2042"/>
    <w:rsid w:val="009F39F8"/>
    <w:rsid w:val="009F3CD4"/>
    <w:rsid w:val="009F3DC9"/>
    <w:rsid w:val="009F4455"/>
    <w:rsid w:val="009F4E1A"/>
    <w:rsid w:val="009F55BB"/>
    <w:rsid w:val="009F67C4"/>
    <w:rsid w:val="009F7B8C"/>
    <w:rsid w:val="00A00E5E"/>
    <w:rsid w:val="00A00FD9"/>
    <w:rsid w:val="00A01271"/>
    <w:rsid w:val="00A01885"/>
    <w:rsid w:val="00A0230B"/>
    <w:rsid w:val="00A03415"/>
    <w:rsid w:val="00A03D2C"/>
    <w:rsid w:val="00A04E14"/>
    <w:rsid w:val="00A0666E"/>
    <w:rsid w:val="00A07EEB"/>
    <w:rsid w:val="00A1172E"/>
    <w:rsid w:val="00A1175C"/>
    <w:rsid w:val="00A11C2A"/>
    <w:rsid w:val="00A12AB2"/>
    <w:rsid w:val="00A13049"/>
    <w:rsid w:val="00A130AF"/>
    <w:rsid w:val="00A132B2"/>
    <w:rsid w:val="00A13587"/>
    <w:rsid w:val="00A13731"/>
    <w:rsid w:val="00A13A2B"/>
    <w:rsid w:val="00A14505"/>
    <w:rsid w:val="00A14F7E"/>
    <w:rsid w:val="00A1572D"/>
    <w:rsid w:val="00A1613E"/>
    <w:rsid w:val="00A16514"/>
    <w:rsid w:val="00A17A63"/>
    <w:rsid w:val="00A17CB8"/>
    <w:rsid w:val="00A209B2"/>
    <w:rsid w:val="00A21612"/>
    <w:rsid w:val="00A2300C"/>
    <w:rsid w:val="00A23476"/>
    <w:rsid w:val="00A23596"/>
    <w:rsid w:val="00A23708"/>
    <w:rsid w:val="00A24611"/>
    <w:rsid w:val="00A2494D"/>
    <w:rsid w:val="00A25E73"/>
    <w:rsid w:val="00A2650E"/>
    <w:rsid w:val="00A31B5F"/>
    <w:rsid w:val="00A31DF2"/>
    <w:rsid w:val="00A353C7"/>
    <w:rsid w:val="00A3666C"/>
    <w:rsid w:val="00A367A8"/>
    <w:rsid w:val="00A37026"/>
    <w:rsid w:val="00A42E4A"/>
    <w:rsid w:val="00A42FF0"/>
    <w:rsid w:val="00A4335D"/>
    <w:rsid w:val="00A435E8"/>
    <w:rsid w:val="00A43A53"/>
    <w:rsid w:val="00A44247"/>
    <w:rsid w:val="00A452FB"/>
    <w:rsid w:val="00A45CA3"/>
    <w:rsid w:val="00A463E2"/>
    <w:rsid w:val="00A466BF"/>
    <w:rsid w:val="00A46E43"/>
    <w:rsid w:val="00A50219"/>
    <w:rsid w:val="00A5089E"/>
    <w:rsid w:val="00A51112"/>
    <w:rsid w:val="00A51A7A"/>
    <w:rsid w:val="00A51F0B"/>
    <w:rsid w:val="00A52ED6"/>
    <w:rsid w:val="00A52FB3"/>
    <w:rsid w:val="00A5387E"/>
    <w:rsid w:val="00A54334"/>
    <w:rsid w:val="00A554F8"/>
    <w:rsid w:val="00A56212"/>
    <w:rsid w:val="00A56BEF"/>
    <w:rsid w:val="00A56FD6"/>
    <w:rsid w:val="00A56FE6"/>
    <w:rsid w:val="00A57F29"/>
    <w:rsid w:val="00A60353"/>
    <w:rsid w:val="00A61CA2"/>
    <w:rsid w:val="00A62C5E"/>
    <w:rsid w:val="00A62F05"/>
    <w:rsid w:val="00A63486"/>
    <w:rsid w:val="00A63D5E"/>
    <w:rsid w:val="00A646F9"/>
    <w:rsid w:val="00A6478B"/>
    <w:rsid w:val="00A664ED"/>
    <w:rsid w:val="00A674D5"/>
    <w:rsid w:val="00A71C39"/>
    <w:rsid w:val="00A726C6"/>
    <w:rsid w:val="00A72D18"/>
    <w:rsid w:val="00A72E93"/>
    <w:rsid w:val="00A73226"/>
    <w:rsid w:val="00A7455B"/>
    <w:rsid w:val="00A76BA0"/>
    <w:rsid w:val="00A76CD2"/>
    <w:rsid w:val="00A77604"/>
    <w:rsid w:val="00A77798"/>
    <w:rsid w:val="00A77B1E"/>
    <w:rsid w:val="00A82041"/>
    <w:rsid w:val="00A82125"/>
    <w:rsid w:val="00A823F1"/>
    <w:rsid w:val="00A82A9E"/>
    <w:rsid w:val="00A83879"/>
    <w:rsid w:val="00A846D3"/>
    <w:rsid w:val="00A85681"/>
    <w:rsid w:val="00A86B96"/>
    <w:rsid w:val="00A87255"/>
    <w:rsid w:val="00A87440"/>
    <w:rsid w:val="00A91E63"/>
    <w:rsid w:val="00A93322"/>
    <w:rsid w:val="00A93390"/>
    <w:rsid w:val="00A94EC3"/>
    <w:rsid w:val="00A95B7F"/>
    <w:rsid w:val="00A97831"/>
    <w:rsid w:val="00AA02F3"/>
    <w:rsid w:val="00AA149A"/>
    <w:rsid w:val="00AA181F"/>
    <w:rsid w:val="00AA1832"/>
    <w:rsid w:val="00AA1B4D"/>
    <w:rsid w:val="00AA1DB8"/>
    <w:rsid w:val="00AA27A5"/>
    <w:rsid w:val="00AA2DAD"/>
    <w:rsid w:val="00AA2E93"/>
    <w:rsid w:val="00AA33C0"/>
    <w:rsid w:val="00AA4175"/>
    <w:rsid w:val="00AA446A"/>
    <w:rsid w:val="00AA6DFE"/>
    <w:rsid w:val="00AA712C"/>
    <w:rsid w:val="00AB01EA"/>
    <w:rsid w:val="00AB1260"/>
    <w:rsid w:val="00AB15DB"/>
    <w:rsid w:val="00AB1681"/>
    <w:rsid w:val="00AB24E4"/>
    <w:rsid w:val="00AB2551"/>
    <w:rsid w:val="00AB2CCA"/>
    <w:rsid w:val="00AB2F35"/>
    <w:rsid w:val="00AB2FC6"/>
    <w:rsid w:val="00AB34CB"/>
    <w:rsid w:val="00AB3822"/>
    <w:rsid w:val="00AB3FE4"/>
    <w:rsid w:val="00AB425B"/>
    <w:rsid w:val="00AB47BF"/>
    <w:rsid w:val="00AB4B7F"/>
    <w:rsid w:val="00AB5DBE"/>
    <w:rsid w:val="00AC1251"/>
    <w:rsid w:val="00AC1854"/>
    <w:rsid w:val="00AC31B7"/>
    <w:rsid w:val="00AC3434"/>
    <w:rsid w:val="00AC36C3"/>
    <w:rsid w:val="00AC5A2F"/>
    <w:rsid w:val="00AC65A1"/>
    <w:rsid w:val="00AC73CE"/>
    <w:rsid w:val="00AD1CC1"/>
    <w:rsid w:val="00AD2AF7"/>
    <w:rsid w:val="00AD4247"/>
    <w:rsid w:val="00AD7C23"/>
    <w:rsid w:val="00AD7DAC"/>
    <w:rsid w:val="00AE143B"/>
    <w:rsid w:val="00AE1D4D"/>
    <w:rsid w:val="00AE3224"/>
    <w:rsid w:val="00AE34E2"/>
    <w:rsid w:val="00AE419A"/>
    <w:rsid w:val="00AE46C7"/>
    <w:rsid w:val="00AE476B"/>
    <w:rsid w:val="00AE47DD"/>
    <w:rsid w:val="00AE4999"/>
    <w:rsid w:val="00AE4B58"/>
    <w:rsid w:val="00AE501E"/>
    <w:rsid w:val="00AE5DF4"/>
    <w:rsid w:val="00AE72BB"/>
    <w:rsid w:val="00AF00F6"/>
    <w:rsid w:val="00AF01F8"/>
    <w:rsid w:val="00AF15D3"/>
    <w:rsid w:val="00AF1B1B"/>
    <w:rsid w:val="00AF1E1C"/>
    <w:rsid w:val="00AF3EAC"/>
    <w:rsid w:val="00AF64BB"/>
    <w:rsid w:val="00AF696A"/>
    <w:rsid w:val="00AF7575"/>
    <w:rsid w:val="00B0028E"/>
    <w:rsid w:val="00B00AF4"/>
    <w:rsid w:val="00B00DD6"/>
    <w:rsid w:val="00B00F1B"/>
    <w:rsid w:val="00B00FDD"/>
    <w:rsid w:val="00B026CA"/>
    <w:rsid w:val="00B04092"/>
    <w:rsid w:val="00B046F6"/>
    <w:rsid w:val="00B04A59"/>
    <w:rsid w:val="00B04F7F"/>
    <w:rsid w:val="00B05E86"/>
    <w:rsid w:val="00B067C8"/>
    <w:rsid w:val="00B0764B"/>
    <w:rsid w:val="00B07F37"/>
    <w:rsid w:val="00B116EB"/>
    <w:rsid w:val="00B11F0F"/>
    <w:rsid w:val="00B125C9"/>
    <w:rsid w:val="00B1265C"/>
    <w:rsid w:val="00B12980"/>
    <w:rsid w:val="00B12C07"/>
    <w:rsid w:val="00B13249"/>
    <w:rsid w:val="00B14169"/>
    <w:rsid w:val="00B144FA"/>
    <w:rsid w:val="00B14E2E"/>
    <w:rsid w:val="00B157E8"/>
    <w:rsid w:val="00B16086"/>
    <w:rsid w:val="00B16087"/>
    <w:rsid w:val="00B173E7"/>
    <w:rsid w:val="00B17A45"/>
    <w:rsid w:val="00B17B80"/>
    <w:rsid w:val="00B17F69"/>
    <w:rsid w:val="00B206F7"/>
    <w:rsid w:val="00B214CE"/>
    <w:rsid w:val="00B21724"/>
    <w:rsid w:val="00B220C4"/>
    <w:rsid w:val="00B235B8"/>
    <w:rsid w:val="00B2388B"/>
    <w:rsid w:val="00B2494A"/>
    <w:rsid w:val="00B249D9"/>
    <w:rsid w:val="00B25978"/>
    <w:rsid w:val="00B25A61"/>
    <w:rsid w:val="00B31C61"/>
    <w:rsid w:val="00B34B98"/>
    <w:rsid w:val="00B34EE9"/>
    <w:rsid w:val="00B3764F"/>
    <w:rsid w:val="00B418CC"/>
    <w:rsid w:val="00B42403"/>
    <w:rsid w:val="00B44824"/>
    <w:rsid w:val="00B44941"/>
    <w:rsid w:val="00B44E4B"/>
    <w:rsid w:val="00B45F38"/>
    <w:rsid w:val="00B46DB7"/>
    <w:rsid w:val="00B4737C"/>
    <w:rsid w:val="00B478C7"/>
    <w:rsid w:val="00B5093A"/>
    <w:rsid w:val="00B509A6"/>
    <w:rsid w:val="00B50C55"/>
    <w:rsid w:val="00B52AEE"/>
    <w:rsid w:val="00B5438E"/>
    <w:rsid w:val="00B547F8"/>
    <w:rsid w:val="00B54869"/>
    <w:rsid w:val="00B55C3E"/>
    <w:rsid w:val="00B55D4F"/>
    <w:rsid w:val="00B56B39"/>
    <w:rsid w:val="00B61A69"/>
    <w:rsid w:val="00B63130"/>
    <w:rsid w:val="00B6356B"/>
    <w:rsid w:val="00B63B46"/>
    <w:rsid w:val="00B65441"/>
    <w:rsid w:val="00B65799"/>
    <w:rsid w:val="00B67697"/>
    <w:rsid w:val="00B70207"/>
    <w:rsid w:val="00B70F4E"/>
    <w:rsid w:val="00B71402"/>
    <w:rsid w:val="00B732B3"/>
    <w:rsid w:val="00B7331F"/>
    <w:rsid w:val="00B735D3"/>
    <w:rsid w:val="00B73EDE"/>
    <w:rsid w:val="00B7587D"/>
    <w:rsid w:val="00B81225"/>
    <w:rsid w:val="00B81983"/>
    <w:rsid w:val="00B82154"/>
    <w:rsid w:val="00B83189"/>
    <w:rsid w:val="00B84075"/>
    <w:rsid w:val="00B840DF"/>
    <w:rsid w:val="00B841D1"/>
    <w:rsid w:val="00B84A92"/>
    <w:rsid w:val="00B87BFE"/>
    <w:rsid w:val="00B87CFF"/>
    <w:rsid w:val="00B9030D"/>
    <w:rsid w:val="00B90B86"/>
    <w:rsid w:val="00B91656"/>
    <w:rsid w:val="00B91966"/>
    <w:rsid w:val="00B925E9"/>
    <w:rsid w:val="00B9285F"/>
    <w:rsid w:val="00B93CF8"/>
    <w:rsid w:val="00B94688"/>
    <w:rsid w:val="00B94E68"/>
    <w:rsid w:val="00BA111E"/>
    <w:rsid w:val="00BA15D1"/>
    <w:rsid w:val="00BA2609"/>
    <w:rsid w:val="00BA2719"/>
    <w:rsid w:val="00BA2793"/>
    <w:rsid w:val="00BA29B2"/>
    <w:rsid w:val="00BA2FDF"/>
    <w:rsid w:val="00BA4115"/>
    <w:rsid w:val="00BA483C"/>
    <w:rsid w:val="00BA4D96"/>
    <w:rsid w:val="00BA5776"/>
    <w:rsid w:val="00BA5B12"/>
    <w:rsid w:val="00BA5BD9"/>
    <w:rsid w:val="00BA5F5D"/>
    <w:rsid w:val="00BA6291"/>
    <w:rsid w:val="00BA7848"/>
    <w:rsid w:val="00BB044E"/>
    <w:rsid w:val="00BB0A3D"/>
    <w:rsid w:val="00BB0C88"/>
    <w:rsid w:val="00BB1BFB"/>
    <w:rsid w:val="00BB3A5E"/>
    <w:rsid w:val="00BB3B42"/>
    <w:rsid w:val="00BB4A2B"/>
    <w:rsid w:val="00BB5417"/>
    <w:rsid w:val="00BB62DB"/>
    <w:rsid w:val="00BC0AD2"/>
    <w:rsid w:val="00BC125F"/>
    <w:rsid w:val="00BC14A9"/>
    <w:rsid w:val="00BC1A87"/>
    <w:rsid w:val="00BC2413"/>
    <w:rsid w:val="00BC3258"/>
    <w:rsid w:val="00BC3FB4"/>
    <w:rsid w:val="00BC4363"/>
    <w:rsid w:val="00BC43A2"/>
    <w:rsid w:val="00BC5146"/>
    <w:rsid w:val="00BC6265"/>
    <w:rsid w:val="00BC6C73"/>
    <w:rsid w:val="00BC7167"/>
    <w:rsid w:val="00BC7515"/>
    <w:rsid w:val="00BC761A"/>
    <w:rsid w:val="00BD066F"/>
    <w:rsid w:val="00BD0A69"/>
    <w:rsid w:val="00BD0A89"/>
    <w:rsid w:val="00BD1154"/>
    <w:rsid w:val="00BD1EE8"/>
    <w:rsid w:val="00BD27B0"/>
    <w:rsid w:val="00BD3444"/>
    <w:rsid w:val="00BD3C2A"/>
    <w:rsid w:val="00BD4274"/>
    <w:rsid w:val="00BD53FF"/>
    <w:rsid w:val="00BD5844"/>
    <w:rsid w:val="00BD59FF"/>
    <w:rsid w:val="00BD5C18"/>
    <w:rsid w:val="00BD789B"/>
    <w:rsid w:val="00BD7B42"/>
    <w:rsid w:val="00BE052A"/>
    <w:rsid w:val="00BE0B4B"/>
    <w:rsid w:val="00BE0BEE"/>
    <w:rsid w:val="00BE1452"/>
    <w:rsid w:val="00BE1C36"/>
    <w:rsid w:val="00BE1F41"/>
    <w:rsid w:val="00BE22A2"/>
    <w:rsid w:val="00BE24CA"/>
    <w:rsid w:val="00BE44AD"/>
    <w:rsid w:val="00BE4A58"/>
    <w:rsid w:val="00BE6A8E"/>
    <w:rsid w:val="00BE70D2"/>
    <w:rsid w:val="00BE7192"/>
    <w:rsid w:val="00BF0189"/>
    <w:rsid w:val="00BF0FA5"/>
    <w:rsid w:val="00BF123B"/>
    <w:rsid w:val="00BF18F0"/>
    <w:rsid w:val="00BF1DF8"/>
    <w:rsid w:val="00BF1E4B"/>
    <w:rsid w:val="00BF1F6F"/>
    <w:rsid w:val="00BF1F7B"/>
    <w:rsid w:val="00BF46B8"/>
    <w:rsid w:val="00BF6003"/>
    <w:rsid w:val="00BF6429"/>
    <w:rsid w:val="00BF64FE"/>
    <w:rsid w:val="00BF6508"/>
    <w:rsid w:val="00BF7E4A"/>
    <w:rsid w:val="00C002D8"/>
    <w:rsid w:val="00C016C6"/>
    <w:rsid w:val="00C02CA8"/>
    <w:rsid w:val="00C02F58"/>
    <w:rsid w:val="00C033D1"/>
    <w:rsid w:val="00C04A30"/>
    <w:rsid w:val="00C04BD4"/>
    <w:rsid w:val="00C04F74"/>
    <w:rsid w:val="00C0621A"/>
    <w:rsid w:val="00C071AE"/>
    <w:rsid w:val="00C10561"/>
    <w:rsid w:val="00C108FA"/>
    <w:rsid w:val="00C109A5"/>
    <w:rsid w:val="00C12092"/>
    <w:rsid w:val="00C12BC8"/>
    <w:rsid w:val="00C135B9"/>
    <w:rsid w:val="00C14217"/>
    <w:rsid w:val="00C14B4E"/>
    <w:rsid w:val="00C15666"/>
    <w:rsid w:val="00C16371"/>
    <w:rsid w:val="00C16BCA"/>
    <w:rsid w:val="00C16C01"/>
    <w:rsid w:val="00C17037"/>
    <w:rsid w:val="00C170DA"/>
    <w:rsid w:val="00C17E22"/>
    <w:rsid w:val="00C20CF1"/>
    <w:rsid w:val="00C21A20"/>
    <w:rsid w:val="00C2249C"/>
    <w:rsid w:val="00C22599"/>
    <w:rsid w:val="00C228DC"/>
    <w:rsid w:val="00C2527F"/>
    <w:rsid w:val="00C255D9"/>
    <w:rsid w:val="00C25ABC"/>
    <w:rsid w:val="00C31B7E"/>
    <w:rsid w:val="00C3372B"/>
    <w:rsid w:val="00C35333"/>
    <w:rsid w:val="00C3534C"/>
    <w:rsid w:val="00C370F4"/>
    <w:rsid w:val="00C37338"/>
    <w:rsid w:val="00C379AB"/>
    <w:rsid w:val="00C40FC3"/>
    <w:rsid w:val="00C4429A"/>
    <w:rsid w:val="00C45797"/>
    <w:rsid w:val="00C468AC"/>
    <w:rsid w:val="00C46D12"/>
    <w:rsid w:val="00C470CE"/>
    <w:rsid w:val="00C5003A"/>
    <w:rsid w:val="00C510A9"/>
    <w:rsid w:val="00C53041"/>
    <w:rsid w:val="00C542FC"/>
    <w:rsid w:val="00C54653"/>
    <w:rsid w:val="00C54CB2"/>
    <w:rsid w:val="00C54E6B"/>
    <w:rsid w:val="00C552E3"/>
    <w:rsid w:val="00C55761"/>
    <w:rsid w:val="00C565DD"/>
    <w:rsid w:val="00C56B21"/>
    <w:rsid w:val="00C57C45"/>
    <w:rsid w:val="00C60519"/>
    <w:rsid w:val="00C60E73"/>
    <w:rsid w:val="00C61062"/>
    <w:rsid w:val="00C61F74"/>
    <w:rsid w:val="00C62092"/>
    <w:rsid w:val="00C62239"/>
    <w:rsid w:val="00C62B9B"/>
    <w:rsid w:val="00C6311F"/>
    <w:rsid w:val="00C64FF0"/>
    <w:rsid w:val="00C65DD4"/>
    <w:rsid w:val="00C66C74"/>
    <w:rsid w:val="00C670DB"/>
    <w:rsid w:val="00C70284"/>
    <w:rsid w:val="00C71010"/>
    <w:rsid w:val="00C71A68"/>
    <w:rsid w:val="00C726D5"/>
    <w:rsid w:val="00C732D6"/>
    <w:rsid w:val="00C7501E"/>
    <w:rsid w:val="00C765C9"/>
    <w:rsid w:val="00C7743A"/>
    <w:rsid w:val="00C82969"/>
    <w:rsid w:val="00C83422"/>
    <w:rsid w:val="00C83A5A"/>
    <w:rsid w:val="00C83AD7"/>
    <w:rsid w:val="00C8439F"/>
    <w:rsid w:val="00C843E0"/>
    <w:rsid w:val="00C85771"/>
    <w:rsid w:val="00C86930"/>
    <w:rsid w:val="00C86DBD"/>
    <w:rsid w:val="00C86EB1"/>
    <w:rsid w:val="00C94209"/>
    <w:rsid w:val="00C9514B"/>
    <w:rsid w:val="00C95A91"/>
    <w:rsid w:val="00C95AB6"/>
    <w:rsid w:val="00C95F67"/>
    <w:rsid w:val="00C96D28"/>
    <w:rsid w:val="00C97F5F"/>
    <w:rsid w:val="00CA0CEB"/>
    <w:rsid w:val="00CA1CB5"/>
    <w:rsid w:val="00CA2943"/>
    <w:rsid w:val="00CA2BBA"/>
    <w:rsid w:val="00CA2D0F"/>
    <w:rsid w:val="00CA2DD1"/>
    <w:rsid w:val="00CA2E01"/>
    <w:rsid w:val="00CA307A"/>
    <w:rsid w:val="00CA3723"/>
    <w:rsid w:val="00CA541C"/>
    <w:rsid w:val="00CA62BB"/>
    <w:rsid w:val="00CA649E"/>
    <w:rsid w:val="00CA6976"/>
    <w:rsid w:val="00CA70B9"/>
    <w:rsid w:val="00CB005B"/>
    <w:rsid w:val="00CB1797"/>
    <w:rsid w:val="00CB2171"/>
    <w:rsid w:val="00CB248F"/>
    <w:rsid w:val="00CB3A9E"/>
    <w:rsid w:val="00CB3B8F"/>
    <w:rsid w:val="00CB4641"/>
    <w:rsid w:val="00CB5046"/>
    <w:rsid w:val="00CB54B4"/>
    <w:rsid w:val="00CB581A"/>
    <w:rsid w:val="00CB5DD8"/>
    <w:rsid w:val="00CB7512"/>
    <w:rsid w:val="00CB76B7"/>
    <w:rsid w:val="00CB7D2B"/>
    <w:rsid w:val="00CC011B"/>
    <w:rsid w:val="00CC02B0"/>
    <w:rsid w:val="00CC0CCA"/>
    <w:rsid w:val="00CC0EC6"/>
    <w:rsid w:val="00CC13FB"/>
    <w:rsid w:val="00CC17B8"/>
    <w:rsid w:val="00CC21FD"/>
    <w:rsid w:val="00CC2836"/>
    <w:rsid w:val="00CC42D8"/>
    <w:rsid w:val="00CC54D3"/>
    <w:rsid w:val="00CC6E28"/>
    <w:rsid w:val="00CC7441"/>
    <w:rsid w:val="00CD02FC"/>
    <w:rsid w:val="00CD1364"/>
    <w:rsid w:val="00CD2734"/>
    <w:rsid w:val="00CD2AD7"/>
    <w:rsid w:val="00CD4B96"/>
    <w:rsid w:val="00CD6066"/>
    <w:rsid w:val="00CD6289"/>
    <w:rsid w:val="00CD72F6"/>
    <w:rsid w:val="00CD7686"/>
    <w:rsid w:val="00CD7BCF"/>
    <w:rsid w:val="00CE0041"/>
    <w:rsid w:val="00CE0382"/>
    <w:rsid w:val="00CE1397"/>
    <w:rsid w:val="00CE15C3"/>
    <w:rsid w:val="00CE380B"/>
    <w:rsid w:val="00CE64B6"/>
    <w:rsid w:val="00CE6DDC"/>
    <w:rsid w:val="00CE754C"/>
    <w:rsid w:val="00CF0950"/>
    <w:rsid w:val="00CF15AB"/>
    <w:rsid w:val="00CF2330"/>
    <w:rsid w:val="00CF26EB"/>
    <w:rsid w:val="00CF278D"/>
    <w:rsid w:val="00CF4336"/>
    <w:rsid w:val="00CF50BE"/>
    <w:rsid w:val="00CF5426"/>
    <w:rsid w:val="00CF62AE"/>
    <w:rsid w:val="00CF6593"/>
    <w:rsid w:val="00CF6B1D"/>
    <w:rsid w:val="00CF746D"/>
    <w:rsid w:val="00CF78D8"/>
    <w:rsid w:val="00CF7E47"/>
    <w:rsid w:val="00D014F8"/>
    <w:rsid w:val="00D01754"/>
    <w:rsid w:val="00D035BC"/>
    <w:rsid w:val="00D03EA9"/>
    <w:rsid w:val="00D052AB"/>
    <w:rsid w:val="00D05881"/>
    <w:rsid w:val="00D05FCC"/>
    <w:rsid w:val="00D064BF"/>
    <w:rsid w:val="00D0710A"/>
    <w:rsid w:val="00D10A46"/>
    <w:rsid w:val="00D10F2F"/>
    <w:rsid w:val="00D12703"/>
    <w:rsid w:val="00D12718"/>
    <w:rsid w:val="00D12AEC"/>
    <w:rsid w:val="00D13970"/>
    <w:rsid w:val="00D13FDE"/>
    <w:rsid w:val="00D14053"/>
    <w:rsid w:val="00D14FF1"/>
    <w:rsid w:val="00D150B7"/>
    <w:rsid w:val="00D2060E"/>
    <w:rsid w:val="00D21E81"/>
    <w:rsid w:val="00D21F50"/>
    <w:rsid w:val="00D235FF"/>
    <w:rsid w:val="00D25F53"/>
    <w:rsid w:val="00D2735E"/>
    <w:rsid w:val="00D27452"/>
    <w:rsid w:val="00D27C1B"/>
    <w:rsid w:val="00D301A1"/>
    <w:rsid w:val="00D30C41"/>
    <w:rsid w:val="00D310EC"/>
    <w:rsid w:val="00D3126B"/>
    <w:rsid w:val="00D32027"/>
    <w:rsid w:val="00D3291C"/>
    <w:rsid w:val="00D3420C"/>
    <w:rsid w:val="00D34C9D"/>
    <w:rsid w:val="00D37107"/>
    <w:rsid w:val="00D37262"/>
    <w:rsid w:val="00D40A8F"/>
    <w:rsid w:val="00D4238A"/>
    <w:rsid w:val="00D4304B"/>
    <w:rsid w:val="00D449B2"/>
    <w:rsid w:val="00D44AAE"/>
    <w:rsid w:val="00D46146"/>
    <w:rsid w:val="00D474D2"/>
    <w:rsid w:val="00D47A83"/>
    <w:rsid w:val="00D50F0C"/>
    <w:rsid w:val="00D519FF"/>
    <w:rsid w:val="00D51CC4"/>
    <w:rsid w:val="00D52693"/>
    <w:rsid w:val="00D53B9C"/>
    <w:rsid w:val="00D541A2"/>
    <w:rsid w:val="00D54566"/>
    <w:rsid w:val="00D573A3"/>
    <w:rsid w:val="00D57480"/>
    <w:rsid w:val="00D62147"/>
    <w:rsid w:val="00D62711"/>
    <w:rsid w:val="00D643F2"/>
    <w:rsid w:val="00D64B14"/>
    <w:rsid w:val="00D65449"/>
    <w:rsid w:val="00D669CF"/>
    <w:rsid w:val="00D67529"/>
    <w:rsid w:val="00D71687"/>
    <w:rsid w:val="00D72388"/>
    <w:rsid w:val="00D7255B"/>
    <w:rsid w:val="00D768F3"/>
    <w:rsid w:val="00D77E97"/>
    <w:rsid w:val="00D80A2E"/>
    <w:rsid w:val="00D81838"/>
    <w:rsid w:val="00D823C8"/>
    <w:rsid w:val="00D83516"/>
    <w:rsid w:val="00D83933"/>
    <w:rsid w:val="00D83AD2"/>
    <w:rsid w:val="00D83B56"/>
    <w:rsid w:val="00D83FAF"/>
    <w:rsid w:val="00D84420"/>
    <w:rsid w:val="00D84497"/>
    <w:rsid w:val="00D846A0"/>
    <w:rsid w:val="00D84D09"/>
    <w:rsid w:val="00D85499"/>
    <w:rsid w:val="00D85B2E"/>
    <w:rsid w:val="00D87347"/>
    <w:rsid w:val="00D87357"/>
    <w:rsid w:val="00D91354"/>
    <w:rsid w:val="00D91C8F"/>
    <w:rsid w:val="00D92432"/>
    <w:rsid w:val="00D92B2B"/>
    <w:rsid w:val="00D939BD"/>
    <w:rsid w:val="00D9589E"/>
    <w:rsid w:val="00D9651C"/>
    <w:rsid w:val="00D96EF9"/>
    <w:rsid w:val="00D971CC"/>
    <w:rsid w:val="00DA0BF6"/>
    <w:rsid w:val="00DA1BDB"/>
    <w:rsid w:val="00DA233C"/>
    <w:rsid w:val="00DA2979"/>
    <w:rsid w:val="00DA3F22"/>
    <w:rsid w:val="00DA4EC3"/>
    <w:rsid w:val="00DA5486"/>
    <w:rsid w:val="00DA5810"/>
    <w:rsid w:val="00DA5C43"/>
    <w:rsid w:val="00DA6BE3"/>
    <w:rsid w:val="00DA7E0E"/>
    <w:rsid w:val="00DA7F82"/>
    <w:rsid w:val="00DB0417"/>
    <w:rsid w:val="00DB0726"/>
    <w:rsid w:val="00DB227C"/>
    <w:rsid w:val="00DB3770"/>
    <w:rsid w:val="00DB3A5F"/>
    <w:rsid w:val="00DB4C28"/>
    <w:rsid w:val="00DB5ABE"/>
    <w:rsid w:val="00DB5BF4"/>
    <w:rsid w:val="00DB5C23"/>
    <w:rsid w:val="00DB5D76"/>
    <w:rsid w:val="00DB66B5"/>
    <w:rsid w:val="00DB6808"/>
    <w:rsid w:val="00DB730B"/>
    <w:rsid w:val="00DB743B"/>
    <w:rsid w:val="00DB7676"/>
    <w:rsid w:val="00DB7B5A"/>
    <w:rsid w:val="00DC088E"/>
    <w:rsid w:val="00DC0C67"/>
    <w:rsid w:val="00DC1644"/>
    <w:rsid w:val="00DC1E47"/>
    <w:rsid w:val="00DC24D4"/>
    <w:rsid w:val="00DC256A"/>
    <w:rsid w:val="00DC3721"/>
    <w:rsid w:val="00DC4FD1"/>
    <w:rsid w:val="00DC5FAB"/>
    <w:rsid w:val="00DC6EAE"/>
    <w:rsid w:val="00DC73CE"/>
    <w:rsid w:val="00DC746C"/>
    <w:rsid w:val="00DD079E"/>
    <w:rsid w:val="00DD1150"/>
    <w:rsid w:val="00DD12A5"/>
    <w:rsid w:val="00DD21B6"/>
    <w:rsid w:val="00DD2CDB"/>
    <w:rsid w:val="00DD3B99"/>
    <w:rsid w:val="00DD42F4"/>
    <w:rsid w:val="00DD4C9A"/>
    <w:rsid w:val="00DD6AAF"/>
    <w:rsid w:val="00DE2512"/>
    <w:rsid w:val="00DE3354"/>
    <w:rsid w:val="00DE34E7"/>
    <w:rsid w:val="00DE362C"/>
    <w:rsid w:val="00DE4D6B"/>
    <w:rsid w:val="00DE67B6"/>
    <w:rsid w:val="00DE6E23"/>
    <w:rsid w:val="00DE72A9"/>
    <w:rsid w:val="00DE7844"/>
    <w:rsid w:val="00DE7E1C"/>
    <w:rsid w:val="00DF1B1D"/>
    <w:rsid w:val="00DF2BAD"/>
    <w:rsid w:val="00DF2F37"/>
    <w:rsid w:val="00DF30B7"/>
    <w:rsid w:val="00DF45E0"/>
    <w:rsid w:val="00DF4F63"/>
    <w:rsid w:val="00DF542D"/>
    <w:rsid w:val="00DF5D58"/>
    <w:rsid w:val="00DF62C6"/>
    <w:rsid w:val="00DF6463"/>
    <w:rsid w:val="00DF6885"/>
    <w:rsid w:val="00DF7735"/>
    <w:rsid w:val="00DF7CDD"/>
    <w:rsid w:val="00E000DC"/>
    <w:rsid w:val="00E030E2"/>
    <w:rsid w:val="00E032C9"/>
    <w:rsid w:val="00E03311"/>
    <w:rsid w:val="00E034DD"/>
    <w:rsid w:val="00E03801"/>
    <w:rsid w:val="00E06102"/>
    <w:rsid w:val="00E063B0"/>
    <w:rsid w:val="00E07810"/>
    <w:rsid w:val="00E119BD"/>
    <w:rsid w:val="00E12200"/>
    <w:rsid w:val="00E13817"/>
    <w:rsid w:val="00E13EF3"/>
    <w:rsid w:val="00E17809"/>
    <w:rsid w:val="00E178FA"/>
    <w:rsid w:val="00E17B48"/>
    <w:rsid w:val="00E20229"/>
    <w:rsid w:val="00E20FB0"/>
    <w:rsid w:val="00E21A52"/>
    <w:rsid w:val="00E2202C"/>
    <w:rsid w:val="00E23A46"/>
    <w:rsid w:val="00E247B0"/>
    <w:rsid w:val="00E25182"/>
    <w:rsid w:val="00E265AF"/>
    <w:rsid w:val="00E2701B"/>
    <w:rsid w:val="00E2729B"/>
    <w:rsid w:val="00E2761A"/>
    <w:rsid w:val="00E27743"/>
    <w:rsid w:val="00E27BA9"/>
    <w:rsid w:val="00E27CB5"/>
    <w:rsid w:val="00E30393"/>
    <w:rsid w:val="00E30606"/>
    <w:rsid w:val="00E33600"/>
    <w:rsid w:val="00E33770"/>
    <w:rsid w:val="00E33C43"/>
    <w:rsid w:val="00E34BFD"/>
    <w:rsid w:val="00E35155"/>
    <w:rsid w:val="00E35AC9"/>
    <w:rsid w:val="00E37025"/>
    <w:rsid w:val="00E37934"/>
    <w:rsid w:val="00E37970"/>
    <w:rsid w:val="00E41451"/>
    <w:rsid w:val="00E41489"/>
    <w:rsid w:val="00E41A40"/>
    <w:rsid w:val="00E41E48"/>
    <w:rsid w:val="00E42252"/>
    <w:rsid w:val="00E42421"/>
    <w:rsid w:val="00E42869"/>
    <w:rsid w:val="00E43146"/>
    <w:rsid w:val="00E4443D"/>
    <w:rsid w:val="00E44719"/>
    <w:rsid w:val="00E44D9D"/>
    <w:rsid w:val="00E44DFF"/>
    <w:rsid w:val="00E45052"/>
    <w:rsid w:val="00E45B79"/>
    <w:rsid w:val="00E46245"/>
    <w:rsid w:val="00E46AD2"/>
    <w:rsid w:val="00E47621"/>
    <w:rsid w:val="00E47973"/>
    <w:rsid w:val="00E51AA2"/>
    <w:rsid w:val="00E52DEB"/>
    <w:rsid w:val="00E54FFA"/>
    <w:rsid w:val="00E55F16"/>
    <w:rsid w:val="00E5618D"/>
    <w:rsid w:val="00E565DC"/>
    <w:rsid w:val="00E57EFA"/>
    <w:rsid w:val="00E60358"/>
    <w:rsid w:val="00E60E74"/>
    <w:rsid w:val="00E6179B"/>
    <w:rsid w:val="00E62086"/>
    <w:rsid w:val="00E63236"/>
    <w:rsid w:val="00E633C4"/>
    <w:rsid w:val="00E63405"/>
    <w:rsid w:val="00E63C41"/>
    <w:rsid w:val="00E63E55"/>
    <w:rsid w:val="00E64A4B"/>
    <w:rsid w:val="00E66384"/>
    <w:rsid w:val="00E665BC"/>
    <w:rsid w:val="00E66D00"/>
    <w:rsid w:val="00E67B95"/>
    <w:rsid w:val="00E67E33"/>
    <w:rsid w:val="00E7084E"/>
    <w:rsid w:val="00E70FC6"/>
    <w:rsid w:val="00E71464"/>
    <w:rsid w:val="00E714E8"/>
    <w:rsid w:val="00E729B3"/>
    <w:rsid w:val="00E72F2B"/>
    <w:rsid w:val="00E73113"/>
    <w:rsid w:val="00E74AC8"/>
    <w:rsid w:val="00E74C6E"/>
    <w:rsid w:val="00E752D5"/>
    <w:rsid w:val="00E761A0"/>
    <w:rsid w:val="00E7731B"/>
    <w:rsid w:val="00E773DC"/>
    <w:rsid w:val="00E80012"/>
    <w:rsid w:val="00E80C47"/>
    <w:rsid w:val="00E81008"/>
    <w:rsid w:val="00E810B0"/>
    <w:rsid w:val="00E8138A"/>
    <w:rsid w:val="00E81977"/>
    <w:rsid w:val="00E81A58"/>
    <w:rsid w:val="00E81D57"/>
    <w:rsid w:val="00E82F8D"/>
    <w:rsid w:val="00E83269"/>
    <w:rsid w:val="00E83B55"/>
    <w:rsid w:val="00E841D2"/>
    <w:rsid w:val="00E84485"/>
    <w:rsid w:val="00E8528E"/>
    <w:rsid w:val="00E855B5"/>
    <w:rsid w:val="00E858C4"/>
    <w:rsid w:val="00E8625E"/>
    <w:rsid w:val="00E863E0"/>
    <w:rsid w:val="00E866B8"/>
    <w:rsid w:val="00E87279"/>
    <w:rsid w:val="00E87917"/>
    <w:rsid w:val="00E87A73"/>
    <w:rsid w:val="00E91045"/>
    <w:rsid w:val="00E91587"/>
    <w:rsid w:val="00E91A6E"/>
    <w:rsid w:val="00E91B8B"/>
    <w:rsid w:val="00E928D0"/>
    <w:rsid w:val="00E944D6"/>
    <w:rsid w:val="00E94AAC"/>
    <w:rsid w:val="00E95645"/>
    <w:rsid w:val="00E968EC"/>
    <w:rsid w:val="00E96953"/>
    <w:rsid w:val="00E96CED"/>
    <w:rsid w:val="00E9735B"/>
    <w:rsid w:val="00E9784A"/>
    <w:rsid w:val="00EA0519"/>
    <w:rsid w:val="00EA0C65"/>
    <w:rsid w:val="00EA1D19"/>
    <w:rsid w:val="00EA3A23"/>
    <w:rsid w:val="00EA40C9"/>
    <w:rsid w:val="00EA4CBE"/>
    <w:rsid w:val="00EA52E9"/>
    <w:rsid w:val="00EA64D1"/>
    <w:rsid w:val="00EA7D62"/>
    <w:rsid w:val="00EA7F5B"/>
    <w:rsid w:val="00EB0942"/>
    <w:rsid w:val="00EB0C44"/>
    <w:rsid w:val="00EB0EDC"/>
    <w:rsid w:val="00EB1C99"/>
    <w:rsid w:val="00EB2495"/>
    <w:rsid w:val="00EB3E70"/>
    <w:rsid w:val="00EB41D6"/>
    <w:rsid w:val="00EB43E6"/>
    <w:rsid w:val="00EB4941"/>
    <w:rsid w:val="00EB4C79"/>
    <w:rsid w:val="00EB510B"/>
    <w:rsid w:val="00EB79DE"/>
    <w:rsid w:val="00EC08C5"/>
    <w:rsid w:val="00EC0A10"/>
    <w:rsid w:val="00EC1C69"/>
    <w:rsid w:val="00EC20FC"/>
    <w:rsid w:val="00EC2696"/>
    <w:rsid w:val="00EC3C07"/>
    <w:rsid w:val="00EC3DAB"/>
    <w:rsid w:val="00EC3EFA"/>
    <w:rsid w:val="00EC7B82"/>
    <w:rsid w:val="00ED2143"/>
    <w:rsid w:val="00ED2E74"/>
    <w:rsid w:val="00ED6F93"/>
    <w:rsid w:val="00ED7539"/>
    <w:rsid w:val="00ED7DD1"/>
    <w:rsid w:val="00EE0CBB"/>
    <w:rsid w:val="00EE3723"/>
    <w:rsid w:val="00EE4E42"/>
    <w:rsid w:val="00EE6C1A"/>
    <w:rsid w:val="00EE7F9F"/>
    <w:rsid w:val="00EEFC26"/>
    <w:rsid w:val="00EF03B8"/>
    <w:rsid w:val="00EF1F1C"/>
    <w:rsid w:val="00EF1FD9"/>
    <w:rsid w:val="00EF2A88"/>
    <w:rsid w:val="00EF3AC9"/>
    <w:rsid w:val="00EF45BF"/>
    <w:rsid w:val="00EF60FF"/>
    <w:rsid w:val="00F003D5"/>
    <w:rsid w:val="00F00895"/>
    <w:rsid w:val="00F01878"/>
    <w:rsid w:val="00F018E8"/>
    <w:rsid w:val="00F02CFF"/>
    <w:rsid w:val="00F02E81"/>
    <w:rsid w:val="00F03369"/>
    <w:rsid w:val="00F05461"/>
    <w:rsid w:val="00F05C80"/>
    <w:rsid w:val="00F079A7"/>
    <w:rsid w:val="00F1000D"/>
    <w:rsid w:val="00F10034"/>
    <w:rsid w:val="00F10074"/>
    <w:rsid w:val="00F10238"/>
    <w:rsid w:val="00F10421"/>
    <w:rsid w:val="00F1082F"/>
    <w:rsid w:val="00F1127F"/>
    <w:rsid w:val="00F11405"/>
    <w:rsid w:val="00F12D48"/>
    <w:rsid w:val="00F146C2"/>
    <w:rsid w:val="00F15E35"/>
    <w:rsid w:val="00F176EC"/>
    <w:rsid w:val="00F179B1"/>
    <w:rsid w:val="00F2299D"/>
    <w:rsid w:val="00F23C2E"/>
    <w:rsid w:val="00F23E68"/>
    <w:rsid w:val="00F244FD"/>
    <w:rsid w:val="00F24B09"/>
    <w:rsid w:val="00F258C0"/>
    <w:rsid w:val="00F25D57"/>
    <w:rsid w:val="00F279BE"/>
    <w:rsid w:val="00F3010F"/>
    <w:rsid w:val="00F30AC4"/>
    <w:rsid w:val="00F312AD"/>
    <w:rsid w:val="00F31926"/>
    <w:rsid w:val="00F31B74"/>
    <w:rsid w:val="00F331FA"/>
    <w:rsid w:val="00F333D6"/>
    <w:rsid w:val="00F34786"/>
    <w:rsid w:val="00F34FBA"/>
    <w:rsid w:val="00F35317"/>
    <w:rsid w:val="00F353AC"/>
    <w:rsid w:val="00F35A52"/>
    <w:rsid w:val="00F35EDD"/>
    <w:rsid w:val="00F36BAE"/>
    <w:rsid w:val="00F37B63"/>
    <w:rsid w:val="00F40AB7"/>
    <w:rsid w:val="00F41EDA"/>
    <w:rsid w:val="00F42EFB"/>
    <w:rsid w:val="00F43045"/>
    <w:rsid w:val="00F43BAF"/>
    <w:rsid w:val="00F43BF2"/>
    <w:rsid w:val="00F4425F"/>
    <w:rsid w:val="00F4479C"/>
    <w:rsid w:val="00F44F96"/>
    <w:rsid w:val="00F44FC5"/>
    <w:rsid w:val="00F45442"/>
    <w:rsid w:val="00F461DD"/>
    <w:rsid w:val="00F46414"/>
    <w:rsid w:val="00F46C1B"/>
    <w:rsid w:val="00F46F84"/>
    <w:rsid w:val="00F47978"/>
    <w:rsid w:val="00F50177"/>
    <w:rsid w:val="00F50C17"/>
    <w:rsid w:val="00F5175D"/>
    <w:rsid w:val="00F517DF"/>
    <w:rsid w:val="00F525A4"/>
    <w:rsid w:val="00F52F68"/>
    <w:rsid w:val="00F53D7D"/>
    <w:rsid w:val="00F54751"/>
    <w:rsid w:val="00F56E2F"/>
    <w:rsid w:val="00F571C5"/>
    <w:rsid w:val="00F5778D"/>
    <w:rsid w:val="00F605A7"/>
    <w:rsid w:val="00F61567"/>
    <w:rsid w:val="00F61ABC"/>
    <w:rsid w:val="00F62A4D"/>
    <w:rsid w:val="00F643F8"/>
    <w:rsid w:val="00F6578B"/>
    <w:rsid w:val="00F65E36"/>
    <w:rsid w:val="00F67C9D"/>
    <w:rsid w:val="00F700A0"/>
    <w:rsid w:val="00F70645"/>
    <w:rsid w:val="00F708D2"/>
    <w:rsid w:val="00F71FB5"/>
    <w:rsid w:val="00F72EFE"/>
    <w:rsid w:val="00F73BF2"/>
    <w:rsid w:val="00F740C4"/>
    <w:rsid w:val="00F74BF2"/>
    <w:rsid w:val="00F75127"/>
    <w:rsid w:val="00F75427"/>
    <w:rsid w:val="00F76D1E"/>
    <w:rsid w:val="00F77B86"/>
    <w:rsid w:val="00F817E2"/>
    <w:rsid w:val="00F81B47"/>
    <w:rsid w:val="00F81F17"/>
    <w:rsid w:val="00F81FF0"/>
    <w:rsid w:val="00F82EFE"/>
    <w:rsid w:val="00F830D2"/>
    <w:rsid w:val="00F85E8A"/>
    <w:rsid w:val="00F866EB"/>
    <w:rsid w:val="00F86742"/>
    <w:rsid w:val="00F867EC"/>
    <w:rsid w:val="00F87266"/>
    <w:rsid w:val="00F874A1"/>
    <w:rsid w:val="00F917D3"/>
    <w:rsid w:val="00F9234D"/>
    <w:rsid w:val="00F925AB"/>
    <w:rsid w:val="00F92A3B"/>
    <w:rsid w:val="00F93C16"/>
    <w:rsid w:val="00F93F4A"/>
    <w:rsid w:val="00F95700"/>
    <w:rsid w:val="00F95CD3"/>
    <w:rsid w:val="00F96456"/>
    <w:rsid w:val="00F96CEC"/>
    <w:rsid w:val="00F97A66"/>
    <w:rsid w:val="00F97E67"/>
    <w:rsid w:val="00FA02E7"/>
    <w:rsid w:val="00FA0542"/>
    <w:rsid w:val="00FA0893"/>
    <w:rsid w:val="00FA11DA"/>
    <w:rsid w:val="00FA252A"/>
    <w:rsid w:val="00FA4B82"/>
    <w:rsid w:val="00FA4B9C"/>
    <w:rsid w:val="00FA6EDF"/>
    <w:rsid w:val="00FA7D30"/>
    <w:rsid w:val="00FB100F"/>
    <w:rsid w:val="00FB2C47"/>
    <w:rsid w:val="00FB5EEE"/>
    <w:rsid w:val="00FB64AF"/>
    <w:rsid w:val="00FC0972"/>
    <w:rsid w:val="00FC09EC"/>
    <w:rsid w:val="00FC2612"/>
    <w:rsid w:val="00FC4C83"/>
    <w:rsid w:val="00FC53BF"/>
    <w:rsid w:val="00FC5C20"/>
    <w:rsid w:val="00FC75AC"/>
    <w:rsid w:val="00FC7CCB"/>
    <w:rsid w:val="00FD0BA4"/>
    <w:rsid w:val="00FD12E1"/>
    <w:rsid w:val="00FD3387"/>
    <w:rsid w:val="00FD36EC"/>
    <w:rsid w:val="00FD409F"/>
    <w:rsid w:val="00FD7070"/>
    <w:rsid w:val="00FD7426"/>
    <w:rsid w:val="00FD7B58"/>
    <w:rsid w:val="00FE069F"/>
    <w:rsid w:val="00FE240B"/>
    <w:rsid w:val="00FE2571"/>
    <w:rsid w:val="00FE3A49"/>
    <w:rsid w:val="00FE4312"/>
    <w:rsid w:val="00FE5A5C"/>
    <w:rsid w:val="00FE6644"/>
    <w:rsid w:val="00FE7041"/>
    <w:rsid w:val="00FE7541"/>
    <w:rsid w:val="00FF019D"/>
    <w:rsid w:val="00FF046A"/>
    <w:rsid w:val="00FF06BD"/>
    <w:rsid w:val="00FF0D28"/>
    <w:rsid w:val="00FF216E"/>
    <w:rsid w:val="00FF2557"/>
    <w:rsid w:val="00FF3EAC"/>
    <w:rsid w:val="00FF56BA"/>
    <w:rsid w:val="00FF7A10"/>
    <w:rsid w:val="00FF7E98"/>
    <w:rsid w:val="010035D8"/>
    <w:rsid w:val="01016485"/>
    <w:rsid w:val="0102CB21"/>
    <w:rsid w:val="0111F73E"/>
    <w:rsid w:val="0114D2A6"/>
    <w:rsid w:val="0116B484"/>
    <w:rsid w:val="013019E4"/>
    <w:rsid w:val="0135C9A6"/>
    <w:rsid w:val="01364C69"/>
    <w:rsid w:val="01478524"/>
    <w:rsid w:val="014828DC"/>
    <w:rsid w:val="01564C95"/>
    <w:rsid w:val="0171682C"/>
    <w:rsid w:val="018EDE7B"/>
    <w:rsid w:val="018F3523"/>
    <w:rsid w:val="0193720D"/>
    <w:rsid w:val="01959372"/>
    <w:rsid w:val="019BB24B"/>
    <w:rsid w:val="01A62063"/>
    <w:rsid w:val="01BB7D96"/>
    <w:rsid w:val="01D353D4"/>
    <w:rsid w:val="01D99D8F"/>
    <w:rsid w:val="01E42AAA"/>
    <w:rsid w:val="01E6BA03"/>
    <w:rsid w:val="02339BD4"/>
    <w:rsid w:val="026493A7"/>
    <w:rsid w:val="0276D9C1"/>
    <w:rsid w:val="02806101"/>
    <w:rsid w:val="0280B3F2"/>
    <w:rsid w:val="0287C566"/>
    <w:rsid w:val="0290DC12"/>
    <w:rsid w:val="029A52A8"/>
    <w:rsid w:val="02ADBAF2"/>
    <w:rsid w:val="02B44E94"/>
    <w:rsid w:val="02BCA951"/>
    <w:rsid w:val="02E6575E"/>
    <w:rsid w:val="02E80E9D"/>
    <w:rsid w:val="031B828D"/>
    <w:rsid w:val="03280CDA"/>
    <w:rsid w:val="034BBEF4"/>
    <w:rsid w:val="035296BA"/>
    <w:rsid w:val="03531C09"/>
    <w:rsid w:val="035D8FC2"/>
    <w:rsid w:val="037BFA3F"/>
    <w:rsid w:val="039035FF"/>
    <w:rsid w:val="03923D61"/>
    <w:rsid w:val="0394AE1A"/>
    <w:rsid w:val="03A8394B"/>
    <w:rsid w:val="03AC2379"/>
    <w:rsid w:val="03D2199E"/>
    <w:rsid w:val="03D65F6F"/>
    <w:rsid w:val="03DA2EBB"/>
    <w:rsid w:val="03F907EE"/>
    <w:rsid w:val="04079CB7"/>
    <w:rsid w:val="04285EC4"/>
    <w:rsid w:val="0435E3C9"/>
    <w:rsid w:val="0441014B"/>
    <w:rsid w:val="04593F5C"/>
    <w:rsid w:val="046B0216"/>
    <w:rsid w:val="0481A50B"/>
    <w:rsid w:val="049FED73"/>
    <w:rsid w:val="04C5336D"/>
    <w:rsid w:val="04D654F2"/>
    <w:rsid w:val="04D8CC5E"/>
    <w:rsid w:val="04D9C9A2"/>
    <w:rsid w:val="04E9D171"/>
    <w:rsid w:val="04EC1DDF"/>
    <w:rsid w:val="05061F8F"/>
    <w:rsid w:val="0545AD9B"/>
    <w:rsid w:val="05541AD8"/>
    <w:rsid w:val="056B47E7"/>
    <w:rsid w:val="056DD768"/>
    <w:rsid w:val="05782212"/>
    <w:rsid w:val="0595768C"/>
    <w:rsid w:val="05B7F00D"/>
    <w:rsid w:val="05BC6F7B"/>
    <w:rsid w:val="05CFB6A9"/>
    <w:rsid w:val="05FA1B5C"/>
    <w:rsid w:val="05FC0D2C"/>
    <w:rsid w:val="05FE63FB"/>
    <w:rsid w:val="0612141D"/>
    <w:rsid w:val="061575F2"/>
    <w:rsid w:val="068031DE"/>
    <w:rsid w:val="0689963C"/>
    <w:rsid w:val="06AAD640"/>
    <w:rsid w:val="06AE0936"/>
    <w:rsid w:val="06C871CA"/>
    <w:rsid w:val="06D0766B"/>
    <w:rsid w:val="06DB473F"/>
    <w:rsid w:val="07107D90"/>
    <w:rsid w:val="071601EF"/>
    <w:rsid w:val="074555A0"/>
    <w:rsid w:val="0776972F"/>
    <w:rsid w:val="0789F482"/>
    <w:rsid w:val="078C9D6F"/>
    <w:rsid w:val="078E4BC6"/>
    <w:rsid w:val="0791FFCE"/>
    <w:rsid w:val="07E357B0"/>
    <w:rsid w:val="07FD6796"/>
    <w:rsid w:val="0824AF2B"/>
    <w:rsid w:val="082F135B"/>
    <w:rsid w:val="083BA1CE"/>
    <w:rsid w:val="083DC051"/>
    <w:rsid w:val="084170AD"/>
    <w:rsid w:val="0848804F"/>
    <w:rsid w:val="084DE346"/>
    <w:rsid w:val="08A15E67"/>
    <w:rsid w:val="08A248AE"/>
    <w:rsid w:val="08ACF69B"/>
    <w:rsid w:val="08B1DDAC"/>
    <w:rsid w:val="08D0F6E9"/>
    <w:rsid w:val="08DE6633"/>
    <w:rsid w:val="090189EF"/>
    <w:rsid w:val="09032861"/>
    <w:rsid w:val="0907B486"/>
    <w:rsid w:val="090EE656"/>
    <w:rsid w:val="0910039E"/>
    <w:rsid w:val="09537197"/>
    <w:rsid w:val="095C9EC4"/>
    <w:rsid w:val="09806BAF"/>
    <w:rsid w:val="09BD68E1"/>
    <w:rsid w:val="0A1FEAEE"/>
    <w:rsid w:val="0A249D95"/>
    <w:rsid w:val="0A26D171"/>
    <w:rsid w:val="0A31B9C6"/>
    <w:rsid w:val="0A3B17FA"/>
    <w:rsid w:val="0A6328E1"/>
    <w:rsid w:val="0A6ED537"/>
    <w:rsid w:val="0A78F769"/>
    <w:rsid w:val="0AA35978"/>
    <w:rsid w:val="0AAEF02F"/>
    <w:rsid w:val="0AE10285"/>
    <w:rsid w:val="0AF733A9"/>
    <w:rsid w:val="0B153754"/>
    <w:rsid w:val="0B554DCF"/>
    <w:rsid w:val="0B61CCBC"/>
    <w:rsid w:val="0B6F7CE3"/>
    <w:rsid w:val="0BB15D4A"/>
    <w:rsid w:val="0BC815FC"/>
    <w:rsid w:val="0BCE8E10"/>
    <w:rsid w:val="0BEC62BB"/>
    <w:rsid w:val="0BF32178"/>
    <w:rsid w:val="0C06E55C"/>
    <w:rsid w:val="0C2EE40E"/>
    <w:rsid w:val="0C4124BB"/>
    <w:rsid w:val="0C6E8FDC"/>
    <w:rsid w:val="0CBCB78D"/>
    <w:rsid w:val="0CCF3EFF"/>
    <w:rsid w:val="0CDEB344"/>
    <w:rsid w:val="0CEFD713"/>
    <w:rsid w:val="0D0C8208"/>
    <w:rsid w:val="0D0D5BAD"/>
    <w:rsid w:val="0D1BF0A3"/>
    <w:rsid w:val="0D22DC85"/>
    <w:rsid w:val="0D259949"/>
    <w:rsid w:val="0D6E3A70"/>
    <w:rsid w:val="0D7732B1"/>
    <w:rsid w:val="0D8EF1D9"/>
    <w:rsid w:val="0DAF6B0E"/>
    <w:rsid w:val="0DAFC131"/>
    <w:rsid w:val="0DD314E0"/>
    <w:rsid w:val="0E12B80F"/>
    <w:rsid w:val="0E2CC020"/>
    <w:rsid w:val="0E33BCB1"/>
    <w:rsid w:val="0E4043F4"/>
    <w:rsid w:val="0E6D08B0"/>
    <w:rsid w:val="0E703A7F"/>
    <w:rsid w:val="0E7248C8"/>
    <w:rsid w:val="0E918824"/>
    <w:rsid w:val="0E97AE33"/>
    <w:rsid w:val="0E980A75"/>
    <w:rsid w:val="0E9EE2A5"/>
    <w:rsid w:val="0EBEACE6"/>
    <w:rsid w:val="0EC620FB"/>
    <w:rsid w:val="0ED8B060"/>
    <w:rsid w:val="0EE97921"/>
    <w:rsid w:val="0EEADD34"/>
    <w:rsid w:val="0EFCAA58"/>
    <w:rsid w:val="0F00BE9A"/>
    <w:rsid w:val="0F0A839B"/>
    <w:rsid w:val="0F2A1592"/>
    <w:rsid w:val="0F432027"/>
    <w:rsid w:val="0F665EE8"/>
    <w:rsid w:val="0F77950E"/>
    <w:rsid w:val="0F8D169F"/>
    <w:rsid w:val="0F960084"/>
    <w:rsid w:val="0F96DFFD"/>
    <w:rsid w:val="0FB0FEC7"/>
    <w:rsid w:val="0FD2A357"/>
    <w:rsid w:val="0FE0BF46"/>
    <w:rsid w:val="0FE2A805"/>
    <w:rsid w:val="0FE2AAC5"/>
    <w:rsid w:val="0FF741FF"/>
    <w:rsid w:val="0FF931BA"/>
    <w:rsid w:val="1006BBD3"/>
    <w:rsid w:val="1021370E"/>
    <w:rsid w:val="1024A648"/>
    <w:rsid w:val="10270930"/>
    <w:rsid w:val="10327C53"/>
    <w:rsid w:val="10532CBE"/>
    <w:rsid w:val="10604CCB"/>
    <w:rsid w:val="10608EA5"/>
    <w:rsid w:val="106B5B2F"/>
    <w:rsid w:val="10700BC1"/>
    <w:rsid w:val="1084A7F6"/>
    <w:rsid w:val="108AEF7D"/>
    <w:rsid w:val="109E675E"/>
    <w:rsid w:val="10AFD842"/>
    <w:rsid w:val="10B24AF1"/>
    <w:rsid w:val="10CA8687"/>
    <w:rsid w:val="10D88E1C"/>
    <w:rsid w:val="10EA9D7F"/>
    <w:rsid w:val="10FBC711"/>
    <w:rsid w:val="1105C91A"/>
    <w:rsid w:val="1125CF0C"/>
    <w:rsid w:val="1141E9AE"/>
    <w:rsid w:val="114F89DF"/>
    <w:rsid w:val="1158EA93"/>
    <w:rsid w:val="1168FC2C"/>
    <w:rsid w:val="116FD768"/>
    <w:rsid w:val="119158A5"/>
    <w:rsid w:val="119E01B5"/>
    <w:rsid w:val="11A644C2"/>
    <w:rsid w:val="11F0C993"/>
    <w:rsid w:val="11F2D0F5"/>
    <w:rsid w:val="11F5243D"/>
    <w:rsid w:val="11FEF26E"/>
    <w:rsid w:val="1249C878"/>
    <w:rsid w:val="124F0905"/>
    <w:rsid w:val="12576F79"/>
    <w:rsid w:val="12599B82"/>
    <w:rsid w:val="127D2C34"/>
    <w:rsid w:val="127F1A9E"/>
    <w:rsid w:val="12DD309B"/>
    <w:rsid w:val="12E0EFA6"/>
    <w:rsid w:val="12F2FDA5"/>
    <w:rsid w:val="1315D23D"/>
    <w:rsid w:val="13248EAE"/>
    <w:rsid w:val="132F83E3"/>
    <w:rsid w:val="13389CB5"/>
    <w:rsid w:val="13396831"/>
    <w:rsid w:val="1356CE48"/>
    <w:rsid w:val="135EA9F2"/>
    <w:rsid w:val="136E37C8"/>
    <w:rsid w:val="138328F6"/>
    <w:rsid w:val="13921E09"/>
    <w:rsid w:val="13925D34"/>
    <w:rsid w:val="13AA2307"/>
    <w:rsid w:val="13AFF3A7"/>
    <w:rsid w:val="13B4AE6C"/>
    <w:rsid w:val="13C463B0"/>
    <w:rsid w:val="13CBDB7B"/>
    <w:rsid w:val="13FD86B5"/>
    <w:rsid w:val="140BE13D"/>
    <w:rsid w:val="1410C9E7"/>
    <w:rsid w:val="142BDF84"/>
    <w:rsid w:val="1436CEE4"/>
    <w:rsid w:val="14485617"/>
    <w:rsid w:val="14615297"/>
    <w:rsid w:val="1490F439"/>
    <w:rsid w:val="14A0BCA1"/>
    <w:rsid w:val="14A1F04E"/>
    <w:rsid w:val="14A1F906"/>
    <w:rsid w:val="14B35DDA"/>
    <w:rsid w:val="14B88F87"/>
    <w:rsid w:val="14D59BDB"/>
    <w:rsid w:val="14E80B79"/>
    <w:rsid w:val="14F1E485"/>
    <w:rsid w:val="14FBB9D6"/>
    <w:rsid w:val="1514341A"/>
    <w:rsid w:val="1514C60D"/>
    <w:rsid w:val="1517438E"/>
    <w:rsid w:val="151C4359"/>
    <w:rsid w:val="1531B46A"/>
    <w:rsid w:val="1536F7B0"/>
    <w:rsid w:val="153D0292"/>
    <w:rsid w:val="15493929"/>
    <w:rsid w:val="15B79706"/>
    <w:rsid w:val="15DF6CD4"/>
    <w:rsid w:val="15FD096D"/>
    <w:rsid w:val="162077A4"/>
    <w:rsid w:val="162FE82F"/>
    <w:rsid w:val="163DA19F"/>
    <w:rsid w:val="1663C970"/>
    <w:rsid w:val="1681970F"/>
    <w:rsid w:val="1689372A"/>
    <w:rsid w:val="169BC9B4"/>
    <w:rsid w:val="169F13C0"/>
    <w:rsid w:val="16A21B3C"/>
    <w:rsid w:val="16A3E946"/>
    <w:rsid w:val="16A84490"/>
    <w:rsid w:val="16B46AA0"/>
    <w:rsid w:val="16DAFD33"/>
    <w:rsid w:val="16EE0AFE"/>
    <w:rsid w:val="16FA0BF5"/>
    <w:rsid w:val="1735EC9F"/>
    <w:rsid w:val="1751F342"/>
    <w:rsid w:val="1779EFF5"/>
    <w:rsid w:val="1797582A"/>
    <w:rsid w:val="1799627B"/>
    <w:rsid w:val="179C329F"/>
    <w:rsid w:val="17AE1CED"/>
    <w:rsid w:val="17BD69A2"/>
    <w:rsid w:val="17ECA3D6"/>
    <w:rsid w:val="18072A21"/>
    <w:rsid w:val="18231687"/>
    <w:rsid w:val="18290A0B"/>
    <w:rsid w:val="1840433F"/>
    <w:rsid w:val="184FE637"/>
    <w:rsid w:val="1863E379"/>
    <w:rsid w:val="186C2075"/>
    <w:rsid w:val="18A1F1EF"/>
    <w:rsid w:val="18B2BBB3"/>
    <w:rsid w:val="18C7A633"/>
    <w:rsid w:val="18DB13D2"/>
    <w:rsid w:val="18DCBBA9"/>
    <w:rsid w:val="18EBFE42"/>
    <w:rsid w:val="192CC4D5"/>
    <w:rsid w:val="19318BCE"/>
    <w:rsid w:val="197FB0CE"/>
    <w:rsid w:val="19BEE6E8"/>
    <w:rsid w:val="19D01077"/>
    <w:rsid w:val="19E01D59"/>
    <w:rsid w:val="19E25F1C"/>
    <w:rsid w:val="19FC5D6F"/>
    <w:rsid w:val="1A17971C"/>
    <w:rsid w:val="1A482875"/>
    <w:rsid w:val="1A5611C4"/>
    <w:rsid w:val="1A562B91"/>
    <w:rsid w:val="1A65EA22"/>
    <w:rsid w:val="1A81825C"/>
    <w:rsid w:val="1A82B14C"/>
    <w:rsid w:val="1A853B7D"/>
    <w:rsid w:val="1A881489"/>
    <w:rsid w:val="1A8FD2CD"/>
    <w:rsid w:val="1A91A8CE"/>
    <w:rsid w:val="1A9AAAB9"/>
    <w:rsid w:val="1AA2D973"/>
    <w:rsid w:val="1AB68A0A"/>
    <w:rsid w:val="1ACDD543"/>
    <w:rsid w:val="1AE0FE26"/>
    <w:rsid w:val="1AE3878C"/>
    <w:rsid w:val="1AF3A604"/>
    <w:rsid w:val="1AF3AD84"/>
    <w:rsid w:val="1AF9E1A5"/>
    <w:rsid w:val="1B0ACC15"/>
    <w:rsid w:val="1B1CDC8C"/>
    <w:rsid w:val="1B527B71"/>
    <w:rsid w:val="1B63F423"/>
    <w:rsid w:val="1B7A05C9"/>
    <w:rsid w:val="1B81FDCC"/>
    <w:rsid w:val="1B83A6AA"/>
    <w:rsid w:val="1B8CBC18"/>
    <w:rsid w:val="1B8FB847"/>
    <w:rsid w:val="1BA29035"/>
    <w:rsid w:val="1BCF0EF8"/>
    <w:rsid w:val="1BF322EB"/>
    <w:rsid w:val="1BF95BC3"/>
    <w:rsid w:val="1C1FC740"/>
    <w:rsid w:val="1C273E32"/>
    <w:rsid w:val="1C4BAC04"/>
    <w:rsid w:val="1C587C04"/>
    <w:rsid w:val="1C611024"/>
    <w:rsid w:val="1C84BB53"/>
    <w:rsid w:val="1C935426"/>
    <w:rsid w:val="1CA74587"/>
    <w:rsid w:val="1CA9A335"/>
    <w:rsid w:val="1CB979DA"/>
    <w:rsid w:val="1CCD836A"/>
    <w:rsid w:val="1CDE58A1"/>
    <w:rsid w:val="1D495572"/>
    <w:rsid w:val="1D4B31EC"/>
    <w:rsid w:val="1D565B1B"/>
    <w:rsid w:val="1D59821F"/>
    <w:rsid w:val="1D6E4894"/>
    <w:rsid w:val="1D7F4FE1"/>
    <w:rsid w:val="1DC8B52E"/>
    <w:rsid w:val="1DD06A6E"/>
    <w:rsid w:val="1DDD4132"/>
    <w:rsid w:val="1DF44C65"/>
    <w:rsid w:val="1DFCDE70"/>
    <w:rsid w:val="1E54FFF1"/>
    <w:rsid w:val="1E59C54E"/>
    <w:rsid w:val="1E6D2B0A"/>
    <w:rsid w:val="1E71F18C"/>
    <w:rsid w:val="1E9CB750"/>
    <w:rsid w:val="1EA7E96A"/>
    <w:rsid w:val="1EAC0698"/>
    <w:rsid w:val="1EB31E18"/>
    <w:rsid w:val="1EC650EA"/>
    <w:rsid w:val="1F18A440"/>
    <w:rsid w:val="1F2511BF"/>
    <w:rsid w:val="1F2B6CA2"/>
    <w:rsid w:val="1F2B9E4E"/>
    <w:rsid w:val="1F5DC38F"/>
    <w:rsid w:val="1F80BE80"/>
    <w:rsid w:val="1F81BDD0"/>
    <w:rsid w:val="1F934854"/>
    <w:rsid w:val="1F9642E9"/>
    <w:rsid w:val="1FB6D750"/>
    <w:rsid w:val="1FB97E27"/>
    <w:rsid w:val="1FD06AFC"/>
    <w:rsid w:val="1FFBEF9E"/>
    <w:rsid w:val="201F614F"/>
    <w:rsid w:val="20227DFB"/>
    <w:rsid w:val="2027DCE0"/>
    <w:rsid w:val="203407E0"/>
    <w:rsid w:val="203C2C14"/>
    <w:rsid w:val="20486B9D"/>
    <w:rsid w:val="20549317"/>
    <w:rsid w:val="2055B7D1"/>
    <w:rsid w:val="206F624A"/>
    <w:rsid w:val="207C3AD8"/>
    <w:rsid w:val="2080F4D2"/>
    <w:rsid w:val="2082B553"/>
    <w:rsid w:val="20AB28CC"/>
    <w:rsid w:val="20CB8113"/>
    <w:rsid w:val="20E4345C"/>
    <w:rsid w:val="20EAC06F"/>
    <w:rsid w:val="2132134A"/>
    <w:rsid w:val="213633C1"/>
    <w:rsid w:val="2149E7EE"/>
    <w:rsid w:val="21666994"/>
    <w:rsid w:val="21B0D070"/>
    <w:rsid w:val="21E0EAE1"/>
    <w:rsid w:val="220AD7C1"/>
    <w:rsid w:val="221AA616"/>
    <w:rsid w:val="221D7EFD"/>
    <w:rsid w:val="22350F37"/>
    <w:rsid w:val="22714AC8"/>
    <w:rsid w:val="227F3391"/>
    <w:rsid w:val="227F34B6"/>
    <w:rsid w:val="228FA64C"/>
    <w:rsid w:val="229AD1D1"/>
    <w:rsid w:val="229C75FC"/>
    <w:rsid w:val="22BDA3D5"/>
    <w:rsid w:val="22C09413"/>
    <w:rsid w:val="22E10635"/>
    <w:rsid w:val="22E93526"/>
    <w:rsid w:val="22EDE09A"/>
    <w:rsid w:val="230DB520"/>
    <w:rsid w:val="230DBE9E"/>
    <w:rsid w:val="2310E99B"/>
    <w:rsid w:val="23171997"/>
    <w:rsid w:val="2325AE8D"/>
    <w:rsid w:val="2371D80C"/>
    <w:rsid w:val="2377F85A"/>
    <w:rsid w:val="2392C131"/>
    <w:rsid w:val="239F8D1F"/>
    <w:rsid w:val="23A8D6E4"/>
    <w:rsid w:val="23E06301"/>
    <w:rsid w:val="23EAE383"/>
    <w:rsid w:val="2435E90A"/>
    <w:rsid w:val="243D7A9B"/>
    <w:rsid w:val="24404F3D"/>
    <w:rsid w:val="244A01DE"/>
    <w:rsid w:val="2469B078"/>
    <w:rsid w:val="2469B40C"/>
    <w:rsid w:val="246F9333"/>
    <w:rsid w:val="2473BF78"/>
    <w:rsid w:val="2480A7BB"/>
    <w:rsid w:val="248A8599"/>
    <w:rsid w:val="249B460E"/>
    <w:rsid w:val="24A0D952"/>
    <w:rsid w:val="24CA8378"/>
    <w:rsid w:val="24E78C04"/>
    <w:rsid w:val="2501FA7A"/>
    <w:rsid w:val="2522AECE"/>
    <w:rsid w:val="253A3000"/>
    <w:rsid w:val="25418708"/>
    <w:rsid w:val="255497A4"/>
    <w:rsid w:val="25576EEC"/>
    <w:rsid w:val="2567CB95"/>
    <w:rsid w:val="256CB360"/>
    <w:rsid w:val="25765D43"/>
    <w:rsid w:val="25885FEB"/>
    <w:rsid w:val="25F8D94D"/>
    <w:rsid w:val="261281E7"/>
    <w:rsid w:val="2659A160"/>
    <w:rsid w:val="266844B7"/>
    <w:rsid w:val="26794D4E"/>
    <w:rsid w:val="26844193"/>
    <w:rsid w:val="26C79F36"/>
    <w:rsid w:val="26CE35AF"/>
    <w:rsid w:val="26CFE50F"/>
    <w:rsid w:val="26D53F88"/>
    <w:rsid w:val="26FE3980"/>
    <w:rsid w:val="27039750"/>
    <w:rsid w:val="270EFE13"/>
    <w:rsid w:val="27539E93"/>
    <w:rsid w:val="27581232"/>
    <w:rsid w:val="2770063B"/>
    <w:rsid w:val="277779C1"/>
    <w:rsid w:val="277A74CB"/>
    <w:rsid w:val="27CF915D"/>
    <w:rsid w:val="27D99E5F"/>
    <w:rsid w:val="27EA48C5"/>
    <w:rsid w:val="27F098DE"/>
    <w:rsid w:val="27F2037A"/>
    <w:rsid w:val="27FEE227"/>
    <w:rsid w:val="280B3682"/>
    <w:rsid w:val="282C1EDC"/>
    <w:rsid w:val="2853C602"/>
    <w:rsid w:val="2859C9EC"/>
    <w:rsid w:val="2859CB75"/>
    <w:rsid w:val="287AE3F4"/>
    <w:rsid w:val="2881F6F8"/>
    <w:rsid w:val="28A353D2"/>
    <w:rsid w:val="28A86B72"/>
    <w:rsid w:val="28D1C697"/>
    <w:rsid w:val="29168D30"/>
    <w:rsid w:val="292F3DB7"/>
    <w:rsid w:val="2936074D"/>
    <w:rsid w:val="293D252F"/>
    <w:rsid w:val="295DCAD8"/>
    <w:rsid w:val="29622FEE"/>
    <w:rsid w:val="29865E74"/>
    <w:rsid w:val="29964794"/>
    <w:rsid w:val="29B9B191"/>
    <w:rsid w:val="29BBD6F4"/>
    <w:rsid w:val="29F672A6"/>
    <w:rsid w:val="2A19BE35"/>
    <w:rsid w:val="2A1A87D1"/>
    <w:rsid w:val="2A21EE56"/>
    <w:rsid w:val="2A274753"/>
    <w:rsid w:val="2A318FB7"/>
    <w:rsid w:val="2A5ACE1B"/>
    <w:rsid w:val="2A824256"/>
    <w:rsid w:val="2A9EB338"/>
    <w:rsid w:val="2A9EF436"/>
    <w:rsid w:val="2AA1DA3C"/>
    <w:rsid w:val="2AD42C53"/>
    <w:rsid w:val="2ADE48C6"/>
    <w:rsid w:val="2B01C98D"/>
    <w:rsid w:val="2B3D02F1"/>
    <w:rsid w:val="2B4D5D6D"/>
    <w:rsid w:val="2B594F7B"/>
    <w:rsid w:val="2B598EEA"/>
    <w:rsid w:val="2B6F5B2F"/>
    <w:rsid w:val="2B76C532"/>
    <w:rsid w:val="2BF28A09"/>
    <w:rsid w:val="2BF45EB5"/>
    <w:rsid w:val="2BFC186F"/>
    <w:rsid w:val="2C104779"/>
    <w:rsid w:val="2C2E7DD3"/>
    <w:rsid w:val="2C6CA889"/>
    <w:rsid w:val="2C73C4BF"/>
    <w:rsid w:val="2C994A67"/>
    <w:rsid w:val="2C9EC060"/>
    <w:rsid w:val="2CA4DAFE"/>
    <w:rsid w:val="2CA5879E"/>
    <w:rsid w:val="2CA86370"/>
    <w:rsid w:val="2CAC6880"/>
    <w:rsid w:val="2CB59385"/>
    <w:rsid w:val="2CB6919D"/>
    <w:rsid w:val="2CCF9EB1"/>
    <w:rsid w:val="2CE84E97"/>
    <w:rsid w:val="2CEAB15E"/>
    <w:rsid w:val="2D17A10E"/>
    <w:rsid w:val="2D2A7D4E"/>
    <w:rsid w:val="2D2F42AB"/>
    <w:rsid w:val="2D3ADED3"/>
    <w:rsid w:val="2D543BEC"/>
    <w:rsid w:val="2D7E3369"/>
    <w:rsid w:val="2D9C814C"/>
    <w:rsid w:val="2DF3DBE8"/>
    <w:rsid w:val="2E073F8F"/>
    <w:rsid w:val="2E0B5AB3"/>
    <w:rsid w:val="2E1422B8"/>
    <w:rsid w:val="2E2F154C"/>
    <w:rsid w:val="2E493F48"/>
    <w:rsid w:val="2E6B4F9D"/>
    <w:rsid w:val="2E7F5E82"/>
    <w:rsid w:val="2E84E6CB"/>
    <w:rsid w:val="2E8910D9"/>
    <w:rsid w:val="2EABD7ED"/>
    <w:rsid w:val="2EB86272"/>
    <w:rsid w:val="2EBA5307"/>
    <w:rsid w:val="2F031FEC"/>
    <w:rsid w:val="2F20A417"/>
    <w:rsid w:val="2F3F8BBC"/>
    <w:rsid w:val="2F4EE43A"/>
    <w:rsid w:val="2F5D84C3"/>
    <w:rsid w:val="2F8342DF"/>
    <w:rsid w:val="2F92A712"/>
    <w:rsid w:val="2F986DFA"/>
    <w:rsid w:val="2F9FFBAA"/>
    <w:rsid w:val="2FA11591"/>
    <w:rsid w:val="2FAF9366"/>
    <w:rsid w:val="2FC9DD31"/>
    <w:rsid w:val="2FE91082"/>
    <w:rsid w:val="2FFF2400"/>
    <w:rsid w:val="3002496B"/>
    <w:rsid w:val="301505CD"/>
    <w:rsid w:val="30215506"/>
    <w:rsid w:val="30253B47"/>
    <w:rsid w:val="30358FA3"/>
    <w:rsid w:val="303A8FD7"/>
    <w:rsid w:val="3054370D"/>
    <w:rsid w:val="308902B6"/>
    <w:rsid w:val="308BCB11"/>
    <w:rsid w:val="30940CEE"/>
    <w:rsid w:val="30A75143"/>
    <w:rsid w:val="30BC6195"/>
    <w:rsid w:val="30D49877"/>
    <w:rsid w:val="31006A6E"/>
    <w:rsid w:val="311C8181"/>
    <w:rsid w:val="311D4D80"/>
    <w:rsid w:val="31252BA3"/>
    <w:rsid w:val="312FD5FC"/>
    <w:rsid w:val="3131A9F5"/>
    <w:rsid w:val="313E354C"/>
    <w:rsid w:val="3149C7C7"/>
    <w:rsid w:val="316E5232"/>
    <w:rsid w:val="317170DD"/>
    <w:rsid w:val="319EA130"/>
    <w:rsid w:val="31C0B19B"/>
    <w:rsid w:val="31F15C51"/>
    <w:rsid w:val="3212B672"/>
    <w:rsid w:val="321889FC"/>
    <w:rsid w:val="32214F2B"/>
    <w:rsid w:val="32304FCF"/>
    <w:rsid w:val="3234CA5D"/>
    <w:rsid w:val="323B8F28"/>
    <w:rsid w:val="3240F695"/>
    <w:rsid w:val="32426625"/>
    <w:rsid w:val="3252D4A1"/>
    <w:rsid w:val="326ACE0E"/>
    <w:rsid w:val="32858576"/>
    <w:rsid w:val="32A1200B"/>
    <w:rsid w:val="32A9B80A"/>
    <w:rsid w:val="32B6DCA7"/>
    <w:rsid w:val="32C9B419"/>
    <w:rsid w:val="32D704F4"/>
    <w:rsid w:val="32D76721"/>
    <w:rsid w:val="32E8F604"/>
    <w:rsid w:val="32EB84C1"/>
    <w:rsid w:val="334BB36F"/>
    <w:rsid w:val="336084B3"/>
    <w:rsid w:val="33734D15"/>
    <w:rsid w:val="337EED6E"/>
    <w:rsid w:val="339CF933"/>
    <w:rsid w:val="33D6C49E"/>
    <w:rsid w:val="33FADDA0"/>
    <w:rsid w:val="34068D11"/>
    <w:rsid w:val="3414B218"/>
    <w:rsid w:val="3432150D"/>
    <w:rsid w:val="345156DA"/>
    <w:rsid w:val="3457DF21"/>
    <w:rsid w:val="346E87F9"/>
    <w:rsid w:val="347FD7D6"/>
    <w:rsid w:val="348ADA55"/>
    <w:rsid w:val="34E9EC56"/>
    <w:rsid w:val="34EB4082"/>
    <w:rsid w:val="34FC018A"/>
    <w:rsid w:val="3539F335"/>
    <w:rsid w:val="35540B34"/>
    <w:rsid w:val="357291F1"/>
    <w:rsid w:val="3589090A"/>
    <w:rsid w:val="358B0941"/>
    <w:rsid w:val="359F5E7D"/>
    <w:rsid w:val="35B8B893"/>
    <w:rsid w:val="35C832A8"/>
    <w:rsid w:val="35D10F6D"/>
    <w:rsid w:val="35F0C38F"/>
    <w:rsid w:val="363C8AE3"/>
    <w:rsid w:val="363D5A1C"/>
    <w:rsid w:val="3643E1DA"/>
    <w:rsid w:val="364AACFA"/>
    <w:rsid w:val="36604A9C"/>
    <w:rsid w:val="36784FE5"/>
    <w:rsid w:val="36BE8888"/>
    <w:rsid w:val="36D7EABD"/>
    <w:rsid w:val="36FBB553"/>
    <w:rsid w:val="371DF182"/>
    <w:rsid w:val="372A07E8"/>
    <w:rsid w:val="3734B1FE"/>
    <w:rsid w:val="374CE4CD"/>
    <w:rsid w:val="3751ED34"/>
    <w:rsid w:val="3779C275"/>
    <w:rsid w:val="378A9DE0"/>
    <w:rsid w:val="37C8885D"/>
    <w:rsid w:val="37DA2B3C"/>
    <w:rsid w:val="37FCAEB2"/>
    <w:rsid w:val="380D193A"/>
    <w:rsid w:val="38243835"/>
    <w:rsid w:val="382A5BA1"/>
    <w:rsid w:val="382C0244"/>
    <w:rsid w:val="382F2948"/>
    <w:rsid w:val="383580FB"/>
    <w:rsid w:val="383A2180"/>
    <w:rsid w:val="3844A3CF"/>
    <w:rsid w:val="384E5048"/>
    <w:rsid w:val="38695995"/>
    <w:rsid w:val="3878650A"/>
    <w:rsid w:val="3879E8E4"/>
    <w:rsid w:val="38D60FF2"/>
    <w:rsid w:val="38E8B52E"/>
    <w:rsid w:val="38F41B5E"/>
    <w:rsid w:val="390F4F2C"/>
    <w:rsid w:val="3910D054"/>
    <w:rsid w:val="39200CDB"/>
    <w:rsid w:val="3920D781"/>
    <w:rsid w:val="392F6C77"/>
    <w:rsid w:val="39353C79"/>
    <w:rsid w:val="396B66B3"/>
    <w:rsid w:val="39891446"/>
    <w:rsid w:val="399D9685"/>
    <w:rsid w:val="39A2EB22"/>
    <w:rsid w:val="39B47C9E"/>
    <w:rsid w:val="39E5B74C"/>
    <w:rsid w:val="39F129C7"/>
    <w:rsid w:val="39F99D6F"/>
    <w:rsid w:val="39FA159D"/>
    <w:rsid w:val="3A0CC079"/>
    <w:rsid w:val="3A0E950F"/>
    <w:rsid w:val="3A1C4624"/>
    <w:rsid w:val="3A1F6F9F"/>
    <w:rsid w:val="3A54F249"/>
    <w:rsid w:val="3A5C09C9"/>
    <w:rsid w:val="3A5D3876"/>
    <w:rsid w:val="3A85C49C"/>
    <w:rsid w:val="3ACD3C1D"/>
    <w:rsid w:val="3AD67BC0"/>
    <w:rsid w:val="3AE43055"/>
    <w:rsid w:val="3AE73CEC"/>
    <w:rsid w:val="3AF2DFCE"/>
    <w:rsid w:val="3AF7863C"/>
    <w:rsid w:val="3B27E8AD"/>
    <w:rsid w:val="3B2C33DB"/>
    <w:rsid w:val="3B428DF4"/>
    <w:rsid w:val="3B4A101B"/>
    <w:rsid w:val="3B542076"/>
    <w:rsid w:val="3B76714A"/>
    <w:rsid w:val="3B812AF4"/>
    <w:rsid w:val="3B84DE66"/>
    <w:rsid w:val="3BA1283C"/>
    <w:rsid w:val="3BDC87E3"/>
    <w:rsid w:val="3C028B2B"/>
    <w:rsid w:val="3C2EC92D"/>
    <w:rsid w:val="3C2ED1B0"/>
    <w:rsid w:val="3C412F8A"/>
    <w:rsid w:val="3C5A4273"/>
    <w:rsid w:val="3CB3C6AD"/>
    <w:rsid w:val="3CCCDAC8"/>
    <w:rsid w:val="3CDFF216"/>
    <w:rsid w:val="3D00BBF3"/>
    <w:rsid w:val="3D03823A"/>
    <w:rsid w:val="3D043AB8"/>
    <w:rsid w:val="3D1D04C6"/>
    <w:rsid w:val="3D22267E"/>
    <w:rsid w:val="3D323360"/>
    <w:rsid w:val="3D4635D1"/>
    <w:rsid w:val="3D54A042"/>
    <w:rsid w:val="3D69AD23"/>
    <w:rsid w:val="3D8137AB"/>
    <w:rsid w:val="3DA94713"/>
    <w:rsid w:val="3DC0EE80"/>
    <w:rsid w:val="3DC66AAE"/>
    <w:rsid w:val="3DF406AF"/>
    <w:rsid w:val="3E065B4D"/>
    <w:rsid w:val="3E08A011"/>
    <w:rsid w:val="3E224B68"/>
    <w:rsid w:val="3E2E5F20"/>
    <w:rsid w:val="3E359D93"/>
    <w:rsid w:val="3E3FAAEF"/>
    <w:rsid w:val="3E4019D4"/>
    <w:rsid w:val="3E5697C4"/>
    <w:rsid w:val="3E748DCF"/>
    <w:rsid w:val="3E8E70C1"/>
    <w:rsid w:val="3EA280F3"/>
    <w:rsid w:val="3EA29223"/>
    <w:rsid w:val="3EB60A2A"/>
    <w:rsid w:val="3EE1CE4E"/>
    <w:rsid w:val="3EEC5EA5"/>
    <w:rsid w:val="3F24D75E"/>
    <w:rsid w:val="3F29A189"/>
    <w:rsid w:val="3F39B46E"/>
    <w:rsid w:val="3F624C98"/>
    <w:rsid w:val="3F809DEF"/>
    <w:rsid w:val="3FA9CC22"/>
    <w:rsid w:val="3FB02C49"/>
    <w:rsid w:val="3FBD9EDB"/>
    <w:rsid w:val="3FCA7803"/>
    <w:rsid w:val="3FE0C22C"/>
    <w:rsid w:val="3FE56A2D"/>
    <w:rsid w:val="401981D3"/>
    <w:rsid w:val="40306EA8"/>
    <w:rsid w:val="404A2B03"/>
    <w:rsid w:val="4058444F"/>
    <w:rsid w:val="405E4F9A"/>
    <w:rsid w:val="40939FDE"/>
    <w:rsid w:val="40B20ABF"/>
    <w:rsid w:val="40EBBC08"/>
    <w:rsid w:val="40EC91AF"/>
    <w:rsid w:val="411515A5"/>
    <w:rsid w:val="4126588D"/>
    <w:rsid w:val="4146C0DB"/>
    <w:rsid w:val="41569A43"/>
    <w:rsid w:val="4173CF42"/>
    <w:rsid w:val="4192A03F"/>
    <w:rsid w:val="41ABDB55"/>
    <w:rsid w:val="41B7F32F"/>
    <w:rsid w:val="41D51185"/>
    <w:rsid w:val="4205341F"/>
    <w:rsid w:val="42234A22"/>
    <w:rsid w:val="42486046"/>
    <w:rsid w:val="4252F474"/>
    <w:rsid w:val="427CA4EF"/>
    <w:rsid w:val="428D3F19"/>
    <w:rsid w:val="42D74ADC"/>
    <w:rsid w:val="42DAEC69"/>
    <w:rsid w:val="42F02977"/>
    <w:rsid w:val="43228103"/>
    <w:rsid w:val="4349AAFB"/>
    <w:rsid w:val="435A2703"/>
    <w:rsid w:val="435F23D6"/>
    <w:rsid w:val="43861DE7"/>
    <w:rsid w:val="4387F090"/>
    <w:rsid w:val="43D30AD9"/>
    <w:rsid w:val="43DFABD5"/>
    <w:rsid w:val="43DFFAF3"/>
    <w:rsid w:val="43F2E028"/>
    <w:rsid w:val="440AC420"/>
    <w:rsid w:val="440BAE76"/>
    <w:rsid w:val="441D971A"/>
    <w:rsid w:val="442C07E2"/>
    <w:rsid w:val="44331912"/>
    <w:rsid w:val="444A1D10"/>
    <w:rsid w:val="445C7E86"/>
    <w:rsid w:val="449DE926"/>
    <w:rsid w:val="44A62417"/>
    <w:rsid w:val="44AA058A"/>
    <w:rsid w:val="44B9F1BC"/>
    <w:rsid w:val="44EA879A"/>
    <w:rsid w:val="44EB4650"/>
    <w:rsid w:val="44EEFC79"/>
    <w:rsid w:val="4505E2CD"/>
    <w:rsid w:val="4530358B"/>
    <w:rsid w:val="4538355D"/>
    <w:rsid w:val="45495B6B"/>
    <w:rsid w:val="455C60F4"/>
    <w:rsid w:val="4564C2A5"/>
    <w:rsid w:val="4595A47B"/>
    <w:rsid w:val="45A722DD"/>
    <w:rsid w:val="45CEE973"/>
    <w:rsid w:val="45D07A01"/>
    <w:rsid w:val="45D770B6"/>
    <w:rsid w:val="45E3829C"/>
    <w:rsid w:val="461E680F"/>
    <w:rsid w:val="4644EC3F"/>
    <w:rsid w:val="465FCB27"/>
    <w:rsid w:val="46692F9E"/>
    <w:rsid w:val="466CB92C"/>
    <w:rsid w:val="4677C494"/>
    <w:rsid w:val="46A81DD6"/>
    <w:rsid w:val="46BABC12"/>
    <w:rsid w:val="46C4D4AD"/>
    <w:rsid w:val="46CCF2EF"/>
    <w:rsid w:val="46FCD67B"/>
    <w:rsid w:val="4715D37C"/>
    <w:rsid w:val="472EE8D1"/>
    <w:rsid w:val="473EA904"/>
    <w:rsid w:val="476362A6"/>
    <w:rsid w:val="47932834"/>
    <w:rsid w:val="479C17E5"/>
    <w:rsid w:val="479D4A66"/>
    <w:rsid w:val="47B718DD"/>
    <w:rsid w:val="47D9E02A"/>
    <w:rsid w:val="47DC9BA0"/>
    <w:rsid w:val="47ED5C15"/>
    <w:rsid w:val="482247E6"/>
    <w:rsid w:val="482EF81F"/>
    <w:rsid w:val="48303F8D"/>
    <w:rsid w:val="4861A75F"/>
    <w:rsid w:val="487F2527"/>
    <w:rsid w:val="48939D0F"/>
    <w:rsid w:val="48A0B499"/>
    <w:rsid w:val="48E15459"/>
    <w:rsid w:val="490DBD32"/>
    <w:rsid w:val="491D619A"/>
    <w:rsid w:val="493E7EB6"/>
    <w:rsid w:val="494A7512"/>
    <w:rsid w:val="494ADA60"/>
    <w:rsid w:val="4958DF1D"/>
    <w:rsid w:val="495B41F9"/>
    <w:rsid w:val="497F53FE"/>
    <w:rsid w:val="4981EB73"/>
    <w:rsid w:val="4991DC43"/>
    <w:rsid w:val="49A329C7"/>
    <w:rsid w:val="49A41ECC"/>
    <w:rsid w:val="49AC0876"/>
    <w:rsid w:val="49B2EED3"/>
    <w:rsid w:val="49BA78E5"/>
    <w:rsid w:val="49D99E15"/>
    <w:rsid w:val="49F54D06"/>
    <w:rsid w:val="4A01BBD0"/>
    <w:rsid w:val="4A19B53D"/>
    <w:rsid w:val="4A1CBFFF"/>
    <w:rsid w:val="4A1F8425"/>
    <w:rsid w:val="4A2BFE2E"/>
    <w:rsid w:val="4A34620D"/>
    <w:rsid w:val="4A49158B"/>
    <w:rsid w:val="4A4B7ECC"/>
    <w:rsid w:val="4A504F87"/>
    <w:rsid w:val="4A55AD57"/>
    <w:rsid w:val="4AB4BE84"/>
    <w:rsid w:val="4ABA4F94"/>
    <w:rsid w:val="4AD3212F"/>
    <w:rsid w:val="4B21A764"/>
    <w:rsid w:val="4B23364D"/>
    <w:rsid w:val="4B42FD7A"/>
    <w:rsid w:val="4B4F4365"/>
    <w:rsid w:val="4B620BB4"/>
    <w:rsid w:val="4B8686E6"/>
    <w:rsid w:val="4B88030C"/>
    <w:rsid w:val="4B910673"/>
    <w:rsid w:val="4B9AE15C"/>
    <w:rsid w:val="4BA09E2F"/>
    <w:rsid w:val="4BB58A8A"/>
    <w:rsid w:val="4BB635EE"/>
    <w:rsid w:val="4BC39947"/>
    <w:rsid w:val="4BE600CC"/>
    <w:rsid w:val="4BE61101"/>
    <w:rsid w:val="4BE7C540"/>
    <w:rsid w:val="4BFEE513"/>
    <w:rsid w:val="4C125EAA"/>
    <w:rsid w:val="4C1CDC63"/>
    <w:rsid w:val="4C2089A3"/>
    <w:rsid w:val="4C223306"/>
    <w:rsid w:val="4C3893CE"/>
    <w:rsid w:val="4C56A933"/>
    <w:rsid w:val="4C5A02A1"/>
    <w:rsid w:val="4C668266"/>
    <w:rsid w:val="4C66F478"/>
    <w:rsid w:val="4CA941EA"/>
    <w:rsid w:val="4CB445F5"/>
    <w:rsid w:val="4CD549BE"/>
    <w:rsid w:val="4CDC2479"/>
    <w:rsid w:val="4D0C6396"/>
    <w:rsid w:val="4D2DC24A"/>
    <w:rsid w:val="4D43AC9E"/>
    <w:rsid w:val="4D47BFB2"/>
    <w:rsid w:val="4D4A403F"/>
    <w:rsid w:val="4D4DF5FB"/>
    <w:rsid w:val="4D542D2E"/>
    <w:rsid w:val="4D5F0B13"/>
    <w:rsid w:val="4D600CCA"/>
    <w:rsid w:val="4DBE9D2D"/>
    <w:rsid w:val="4E272B38"/>
    <w:rsid w:val="4E29462A"/>
    <w:rsid w:val="4E305ECD"/>
    <w:rsid w:val="4E4155C0"/>
    <w:rsid w:val="4E4C6BAF"/>
    <w:rsid w:val="4E6D9575"/>
    <w:rsid w:val="4E789B92"/>
    <w:rsid w:val="4E7F8EF2"/>
    <w:rsid w:val="4E89D7B9"/>
    <w:rsid w:val="4E91EA88"/>
    <w:rsid w:val="4E944AE3"/>
    <w:rsid w:val="4ECB439E"/>
    <w:rsid w:val="4EDC3A05"/>
    <w:rsid w:val="4F2BB7D7"/>
    <w:rsid w:val="4F760802"/>
    <w:rsid w:val="4F7A2FAF"/>
    <w:rsid w:val="4F7EB6C5"/>
    <w:rsid w:val="4F868301"/>
    <w:rsid w:val="4FAB562E"/>
    <w:rsid w:val="4FAC0659"/>
    <w:rsid w:val="4FC4D430"/>
    <w:rsid w:val="4FD3720E"/>
    <w:rsid w:val="4FDD6B00"/>
    <w:rsid w:val="4FF79DA5"/>
    <w:rsid w:val="4FF82C95"/>
    <w:rsid w:val="50036FFF"/>
    <w:rsid w:val="500ACB02"/>
    <w:rsid w:val="50278F5A"/>
    <w:rsid w:val="5038AA58"/>
    <w:rsid w:val="504D9AB5"/>
    <w:rsid w:val="50602393"/>
    <w:rsid w:val="508158B2"/>
    <w:rsid w:val="5098E33A"/>
    <w:rsid w:val="509B8087"/>
    <w:rsid w:val="50B6B7E5"/>
    <w:rsid w:val="50BB3663"/>
    <w:rsid w:val="50D91F18"/>
    <w:rsid w:val="50D96959"/>
    <w:rsid w:val="50E7A90C"/>
    <w:rsid w:val="50F3AB46"/>
    <w:rsid w:val="51339490"/>
    <w:rsid w:val="5163D78F"/>
    <w:rsid w:val="51812B53"/>
    <w:rsid w:val="51891EEF"/>
    <w:rsid w:val="51A1A7D7"/>
    <w:rsid w:val="51AF1A86"/>
    <w:rsid w:val="51B1AC8E"/>
    <w:rsid w:val="51D6B545"/>
    <w:rsid w:val="51F979DD"/>
    <w:rsid w:val="52394575"/>
    <w:rsid w:val="52648755"/>
    <w:rsid w:val="5265F5F6"/>
    <w:rsid w:val="5290537B"/>
    <w:rsid w:val="52A0FA41"/>
    <w:rsid w:val="52B0D0EB"/>
    <w:rsid w:val="52CE9160"/>
    <w:rsid w:val="52DB1B0A"/>
    <w:rsid w:val="530A991E"/>
    <w:rsid w:val="53134DF9"/>
    <w:rsid w:val="5314B16B"/>
    <w:rsid w:val="533BF14A"/>
    <w:rsid w:val="534FDCB6"/>
    <w:rsid w:val="535AE819"/>
    <w:rsid w:val="53736B0D"/>
    <w:rsid w:val="5380E319"/>
    <w:rsid w:val="53A3FC66"/>
    <w:rsid w:val="53B25DB6"/>
    <w:rsid w:val="53BE1281"/>
    <w:rsid w:val="53D388A5"/>
    <w:rsid w:val="53D938B5"/>
    <w:rsid w:val="53EDAB48"/>
    <w:rsid w:val="5412667E"/>
    <w:rsid w:val="5414C317"/>
    <w:rsid w:val="541B5EBF"/>
    <w:rsid w:val="543644AC"/>
    <w:rsid w:val="543CD0DA"/>
    <w:rsid w:val="54481990"/>
    <w:rsid w:val="544B492E"/>
    <w:rsid w:val="545CC1CB"/>
    <w:rsid w:val="54639376"/>
    <w:rsid w:val="5481DEAD"/>
    <w:rsid w:val="54C386E4"/>
    <w:rsid w:val="54C4F8AC"/>
    <w:rsid w:val="54D63F31"/>
    <w:rsid w:val="54F02555"/>
    <w:rsid w:val="550E7683"/>
    <w:rsid w:val="5510DF84"/>
    <w:rsid w:val="552C8AEA"/>
    <w:rsid w:val="557CB838"/>
    <w:rsid w:val="55883676"/>
    <w:rsid w:val="5599F395"/>
    <w:rsid w:val="55B796C4"/>
    <w:rsid w:val="55B85C21"/>
    <w:rsid w:val="55C90CD1"/>
    <w:rsid w:val="55D12990"/>
    <w:rsid w:val="55E6744A"/>
    <w:rsid w:val="55E9F6E3"/>
    <w:rsid w:val="560D64AC"/>
    <w:rsid w:val="561B8FFF"/>
    <w:rsid w:val="56233FBD"/>
    <w:rsid w:val="56394E38"/>
    <w:rsid w:val="5668029E"/>
    <w:rsid w:val="566AB8A6"/>
    <w:rsid w:val="5679B805"/>
    <w:rsid w:val="56935ADE"/>
    <w:rsid w:val="569B6E0D"/>
    <w:rsid w:val="56A39A16"/>
    <w:rsid w:val="56AD9B5B"/>
    <w:rsid w:val="56B22F0C"/>
    <w:rsid w:val="56BF7967"/>
    <w:rsid w:val="56D6A861"/>
    <w:rsid w:val="56E1BCD9"/>
    <w:rsid w:val="56FF87AC"/>
    <w:rsid w:val="5714EA62"/>
    <w:rsid w:val="573542A9"/>
    <w:rsid w:val="573984F8"/>
    <w:rsid w:val="5767103C"/>
    <w:rsid w:val="578BE711"/>
    <w:rsid w:val="57A9F528"/>
    <w:rsid w:val="57BEFDB6"/>
    <w:rsid w:val="57C84F29"/>
    <w:rsid w:val="57C8FEFB"/>
    <w:rsid w:val="5818B1BF"/>
    <w:rsid w:val="581AAFFE"/>
    <w:rsid w:val="581E9425"/>
    <w:rsid w:val="5822C72E"/>
    <w:rsid w:val="583AD5E8"/>
    <w:rsid w:val="583BC84D"/>
    <w:rsid w:val="584BD434"/>
    <w:rsid w:val="5859D9DE"/>
    <w:rsid w:val="58731994"/>
    <w:rsid w:val="58A9A91F"/>
    <w:rsid w:val="58B458FA"/>
    <w:rsid w:val="58B640EB"/>
    <w:rsid w:val="58C297FE"/>
    <w:rsid w:val="58C64DCD"/>
    <w:rsid w:val="58F0AFDC"/>
    <w:rsid w:val="5912AB41"/>
    <w:rsid w:val="59184D22"/>
    <w:rsid w:val="59232574"/>
    <w:rsid w:val="592E58E9"/>
    <w:rsid w:val="5959B302"/>
    <w:rsid w:val="5962717C"/>
    <w:rsid w:val="597776B6"/>
    <w:rsid w:val="599CC301"/>
    <w:rsid w:val="59B88F0C"/>
    <w:rsid w:val="59D171BA"/>
    <w:rsid w:val="59DAFB08"/>
    <w:rsid w:val="59DE8944"/>
    <w:rsid w:val="5A294FE8"/>
    <w:rsid w:val="5A50295B"/>
    <w:rsid w:val="5A541FB5"/>
    <w:rsid w:val="5A70D3E7"/>
    <w:rsid w:val="5AC2CC0B"/>
    <w:rsid w:val="5AD20072"/>
    <w:rsid w:val="5AD5D9CB"/>
    <w:rsid w:val="5AE93567"/>
    <w:rsid w:val="5AF5CFB6"/>
    <w:rsid w:val="5AFB6044"/>
    <w:rsid w:val="5B0FA0B7"/>
    <w:rsid w:val="5B2D3FC9"/>
    <w:rsid w:val="5B41FCA6"/>
    <w:rsid w:val="5B475A8E"/>
    <w:rsid w:val="5B7BF70E"/>
    <w:rsid w:val="5B86FD0A"/>
    <w:rsid w:val="5B8C3787"/>
    <w:rsid w:val="5BA291A0"/>
    <w:rsid w:val="5BB86028"/>
    <w:rsid w:val="5BC5722D"/>
    <w:rsid w:val="5BDDCFEF"/>
    <w:rsid w:val="5BE2C237"/>
    <w:rsid w:val="5BE9389D"/>
    <w:rsid w:val="5BFE03BF"/>
    <w:rsid w:val="5C076473"/>
    <w:rsid w:val="5C14EEFC"/>
    <w:rsid w:val="5C241B25"/>
    <w:rsid w:val="5C3B62AD"/>
    <w:rsid w:val="5C54A013"/>
    <w:rsid w:val="5C72ED88"/>
    <w:rsid w:val="5CB51D0D"/>
    <w:rsid w:val="5CEFAC8C"/>
    <w:rsid w:val="5CF792E2"/>
    <w:rsid w:val="5D07C00B"/>
    <w:rsid w:val="5D289B9D"/>
    <w:rsid w:val="5D2BCB7A"/>
    <w:rsid w:val="5D2FCDB6"/>
    <w:rsid w:val="5D556051"/>
    <w:rsid w:val="5D58B987"/>
    <w:rsid w:val="5D7D785D"/>
    <w:rsid w:val="5DE43661"/>
    <w:rsid w:val="5DF8A030"/>
    <w:rsid w:val="5E0F7B7A"/>
    <w:rsid w:val="5E1E1C03"/>
    <w:rsid w:val="5E1F5224"/>
    <w:rsid w:val="5E20D629"/>
    <w:rsid w:val="5E3A26F6"/>
    <w:rsid w:val="5E5EDE64"/>
    <w:rsid w:val="5E6195B0"/>
    <w:rsid w:val="5E7E4ACD"/>
    <w:rsid w:val="5EAA7283"/>
    <w:rsid w:val="5EB429DE"/>
    <w:rsid w:val="5EB69B70"/>
    <w:rsid w:val="5EBD8346"/>
    <w:rsid w:val="5EC88751"/>
    <w:rsid w:val="5ECD3619"/>
    <w:rsid w:val="5ECE9902"/>
    <w:rsid w:val="5ECFD8CF"/>
    <w:rsid w:val="5EDFCCCA"/>
    <w:rsid w:val="5F01B246"/>
    <w:rsid w:val="5F0E7A5F"/>
    <w:rsid w:val="5F17DCEB"/>
    <w:rsid w:val="5F46B26E"/>
    <w:rsid w:val="5F7D30DB"/>
    <w:rsid w:val="5F8BF212"/>
    <w:rsid w:val="5FB280CB"/>
    <w:rsid w:val="5FECBDCF"/>
    <w:rsid w:val="603AB050"/>
    <w:rsid w:val="603E1FF7"/>
    <w:rsid w:val="60456DD9"/>
    <w:rsid w:val="6075DE52"/>
    <w:rsid w:val="608B60E7"/>
    <w:rsid w:val="60AC8CD5"/>
    <w:rsid w:val="60D34DB2"/>
    <w:rsid w:val="60F0E70F"/>
    <w:rsid w:val="610B9BD2"/>
    <w:rsid w:val="61102E5E"/>
    <w:rsid w:val="6119013C"/>
    <w:rsid w:val="6126DD5A"/>
    <w:rsid w:val="6129BED0"/>
    <w:rsid w:val="612B654E"/>
    <w:rsid w:val="6130A44A"/>
    <w:rsid w:val="613F50D4"/>
    <w:rsid w:val="615AB618"/>
    <w:rsid w:val="616617D3"/>
    <w:rsid w:val="617273A2"/>
    <w:rsid w:val="61815521"/>
    <w:rsid w:val="6187B39A"/>
    <w:rsid w:val="61922FDB"/>
    <w:rsid w:val="619FB58A"/>
    <w:rsid w:val="61D5EFEA"/>
    <w:rsid w:val="61D9B9E4"/>
    <w:rsid w:val="61E7FAD8"/>
    <w:rsid w:val="61FF909B"/>
    <w:rsid w:val="62019B11"/>
    <w:rsid w:val="62048FFA"/>
    <w:rsid w:val="620719A4"/>
    <w:rsid w:val="62151F90"/>
    <w:rsid w:val="623EF5C5"/>
    <w:rsid w:val="6260E1D7"/>
    <w:rsid w:val="626A1C85"/>
    <w:rsid w:val="626EE422"/>
    <w:rsid w:val="627F1982"/>
    <w:rsid w:val="62C3033E"/>
    <w:rsid w:val="62E13BC4"/>
    <w:rsid w:val="62E4E2C6"/>
    <w:rsid w:val="62F4C7F6"/>
    <w:rsid w:val="62F7EF0F"/>
    <w:rsid w:val="6305A8C2"/>
    <w:rsid w:val="63176F5C"/>
    <w:rsid w:val="6358FAAE"/>
    <w:rsid w:val="63717318"/>
    <w:rsid w:val="63846B9D"/>
    <w:rsid w:val="638C8F78"/>
    <w:rsid w:val="639373E3"/>
    <w:rsid w:val="639DA2BF"/>
    <w:rsid w:val="639F7C24"/>
    <w:rsid w:val="63B7AF49"/>
    <w:rsid w:val="63BBC2E3"/>
    <w:rsid w:val="63C64B01"/>
    <w:rsid w:val="63C6824A"/>
    <w:rsid w:val="63C6F45C"/>
    <w:rsid w:val="63CF0CA3"/>
    <w:rsid w:val="63FA8729"/>
    <w:rsid w:val="64026991"/>
    <w:rsid w:val="6408FAEF"/>
    <w:rsid w:val="640B00C7"/>
    <w:rsid w:val="642E6E3F"/>
    <w:rsid w:val="6434CF06"/>
    <w:rsid w:val="643A1CB7"/>
    <w:rsid w:val="6464268F"/>
    <w:rsid w:val="646C8518"/>
    <w:rsid w:val="6474639B"/>
    <w:rsid w:val="6476EF50"/>
    <w:rsid w:val="64BCF6C9"/>
    <w:rsid w:val="64BE7929"/>
    <w:rsid w:val="64C02EF2"/>
    <w:rsid w:val="64D1EA74"/>
    <w:rsid w:val="64D5E4AE"/>
    <w:rsid w:val="64E1375E"/>
    <w:rsid w:val="64FDF15C"/>
    <w:rsid w:val="6525F6B0"/>
    <w:rsid w:val="6531E84F"/>
    <w:rsid w:val="655032A6"/>
    <w:rsid w:val="65690B8C"/>
    <w:rsid w:val="65733844"/>
    <w:rsid w:val="65822C4B"/>
    <w:rsid w:val="6589460E"/>
    <w:rsid w:val="659A73CE"/>
    <w:rsid w:val="65A7FF0A"/>
    <w:rsid w:val="65B3E344"/>
    <w:rsid w:val="65C87C7A"/>
    <w:rsid w:val="65E26614"/>
    <w:rsid w:val="6626F805"/>
    <w:rsid w:val="66314D44"/>
    <w:rsid w:val="663A905C"/>
    <w:rsid w:val="663B9DE7"/>
    <w:rsid w:val="665DAA35"/>
    <w:rsid w:val="6676B491"/>
    <w:rsid w:val="667B4392"/>
    <w:rsid w:val="667EEFD3"/>
    <w:rsid w:val="668E8760"/>
    <w:rsid w:val="6699E48D"/>
    <w:rsid w:val="669BC102"/>
    <w:rsid w:val="66B139DD"/>
    <w:rsid w:val="66B8F06B"/>
    <w:rsid w:val="66BCB028"/>
    <w:rsid w:val="66CDDBA2"/>
    <w:rsid w:val="66E4924F"/>
    <w:rsid w:val="66EFC088"/>
    <w:rsid w:val="672AB2AB"/>
    <w:rsid w:val="67514370"/>
    <w:rsid w:val="676FAD21"/>
    <w:rsid w:val="678EEC7D"/>
    <w:rsid w:val="67A95ED2"/>
    <w:rsid w:val="67C8D12F"/>
    <w:rsid w:val="67D660BD"/>
    <w:rsid w:val="67E16EC1"/>
    <w:rsid w:val="67F003B7"/>
    <w:rsid w:val="67FD5695"/>
    <w:rsid w:val="6819A179"/>
    <w:rsid w:val="682E5D07"/>
    <w:rsid w:val="6832E570"/>
    <w:rsid w:val="68513BEB"/>
    <w:rsid w:val="686E4D7E"/>
    <w:rsid w:val="68A9BE75"/>
    <w:rsid w:val="68B7D279"/>
    <w:rsid w:val="68D26A4A"/>
    <w:rsid w:val="68D58D18"/>
    <w:rsid w:val="68D5E3DF"/>
    <w:rsid w:val="6918FABD"/>
    <w:rsid w:val="691DB123"/>
    <w:rsid w:val="692BAD8A"/>
    <w:rsid w:val="6945AF34"/>
    <w:rsid w:val="694FBC90"/>
    <w:rsid w:val="6962CD4C"/>
    <w:rsid w:val="69650816"/>
    <w:rsid w:val="6966A965"/>
    <w:rsid w:val="696C7DB3"/>
    <w:rsid w:val="6970344B"/>
    <w:rsid w:val="69BB0E5B"/>
    <w:rsid w:val="6A032534"/>
    <w:rsid w:val="6A076A90"/>
    <w:rsid w:val="6A1A7C91"/>
    <w:rsid w:val="6A3B9C3B"/>
    <w:rsid w:val="6A468AD1"/>
    <w:rsid w:val="6A4EEC82"/>
    <w:rsid w:val="6A80FED8"/>
    <w:rsid w:val="6A88B98D"/>
    <w:rsid w:val="6A8BF460"/>
    <w:rsid w:val="6A9A023D"/>
    <w:rsid w:val="6A9CCD96"/>
    <w:rsid w:val="6AB41223"/>
    <w:rsid w:val="6ABD212D"/>
    <w:rsid w:val="6AE1A6A9"/>
    <w:rsid w:val="6AE53E3B"/>
    <w:rsid w:val="6AEA4AEF"/>
    <w:rsid w:val="6AFA7521"/>
    <w:rsid w:val="6B745DED"/>
    <w:rsid w:val="6B7A3C49"/>
    <w:rsid w:val="6B8BB812"/>
    <w:rsid w:val="6B91F460"/>
    <w:rsid w:val="6B956246"/>
    <w:rsid w:val="6BAB6B0F"/>
    <w:rsid w:val="6BAFDCEC"/>
    <w:rsid w:val="6BF0E2AF"/>
    <w:rsid w:val="6BF35857"/>
    <w:rsid w:val="6BF658B0"/>
    <w:rsid w:val="6C0A0B0C"/>
    <w:rsid w:val="6C142054"/>
    <w:rsid w:val="6C239CF3"/>
    <w:rsid w:val="6C257F06"/>
    <w:rsid w:val="6C3B95F2"/>
    <w:rsid w:val="6C4A9704"/>
    <w:rsid w:val="6C4AF46D"/>
    <w:rsid w:val="6C5EE8BF"/>
    <w:rsid w:val="6CB72799"/>
    <w:rsid w:val="6CD33E7B"/>
    <w:rsid w:val="6CD4017A"/>
    <w:rsid w:val="6CDEF77E"/>
    <w:rsid w:val="6D0E917C"/>
    <w:rsid w:val="6D0FD1DE"/>
    <w:rsid w:val="6D10B63F"/>
    <w:rsid w:val="6D4E34D1"/>
    <w:rsid w:val="6D4F0801"/>
    <w:rsid w:val="6D5E3FEF"/>
    <w:rsid w:val="6D78707F"/>
    <w:rsid w:val="6D7B2785"/>
    <w:rsid w:val="6D822B6B"/>
    <w:rsid w:val="6D8594D2"/>
    <w:rsid w:val="6D8F085A"/>
    <w:rsid w:val="6D9BED11"/>
    <w:rsid w:val="6DA26562"/>
    <w:rsid w:val="6DAD4017"/>
    <w:rsid w:val="6DAEFB94"/>
    <w:rsid w:val="6DD3B904"/>
    <w:rsid w:val="6DFD73D7"/>
    <w:rsid w:val="6E079B66"/>
    <w:rsid w:val="6E16E624"/>
    <w:rsid w:val="6E17804D"/>
    <w:rsid w:val="6E1F657D"/>
    <w:rsid w:val="6E28F920"/>
    <w:rsid w:val="6E693C66"/>
    <w:rsid w:val="6E78CCBA"/>
    <w:rsid w:val="6E906279"/>
    <w:rsid w:val="6EA1596C"/>
    <w:rsid w:val="6EA5CFC1"/>
    <w:rsid w:val="6EC7F16E"/>
    <w:rsid w:val="6EE158CC"/>
    <w:rsid w:val="6EF7B270"/>
    <w:rsid w:val="6F15AF4E"/>
    <w:rsid w:val="6F180CC0"/>
    <w:rsid w:val="6F2501D0"/>
    <w:rsid w:val="6F2D0496"/>
    <w:rsid w:val="6F3816D3"/>
    <w:rsid w:val="6F50FB1A"/>
    <w:rsid w:val="6F729FAA"/>
    <w:rsid w:val="6F787F3F"/>
    <w:rsid w:val="6F8F4B3D"/>
    <w:rsid w:val="6F91DF06"/>
    <w:rsid w:val="6F96EC48"/>
    <w:rsid w:val="6F983F66"/>
    <w:rsid w:val="6FA75AD2"/>
    <w:rsid w:val="6FAF5318"/>
    <w:rsid w:val="6FC13361"/>
    <w:rsid w:val="6FE91F53"/>
    <w:rsid w:val="7000491E"/>
    <w:rsid w:val="70580CFF"/>
    <w:rsid w:val="7068B3C5"/>
    <w:rsid w:val="7075D70C"/>
    <w:rsid w:val="70788A6F"/>
    <w:rsid w:val="7081E6EF"/>
    <w:rsid w:val="70893135"/>
    <w:rsid w:val="70AF304C"/>
    <w:rsid w:val="70C0273F"/>
    <w:rsid w:val="70C453D2"/>
    <w:rsid w:val="70D02493"/>
    <w:rsid w:val="70DAF1A0"/>
    <w:rsid w:val="70F25C88"/>
    <w:rsid w:val="70FF8DA0"/>
    <w:rsid w:val="7108F87F"/>
    <w:rsid w:val="7110B334"/>
    <w:rsid w:val="715B04B5"/>
    <w:rsid w:val="715E73A6"/>
    <w:rsid w:val="716147D2"/>
    <w:rsid w:val="716B176B"/>
    <w:rsid w:val="717FF1EB"/>
    <w:rsid w:val="71815D58"/>
    <w:rsid w:val="71CF4F4B"/>
    <w:rsid w:val="71D0A40B"/>
    <w:rsid w:val="723EA9DB"/>
    <w:rsid w:val="72417E6A"/>
    <w:rsid w:val="72602433"/>
    <w:rsid w:val="726B1DE3"/>
    <w:rsid w:val="72794C90"/>
    <w:rsid w:val="7281A8EA"/>
    <w:rsid w:val="729E5D4D"/>
    <w:rsid w:val="72B309A8"/>
    <w:rsid w:val="72B5656D"/>
    <w:rsid w:val="72B82630"/>
    <w:rsid w:val="72BA4C5D"/>
    <w:rsid w:val="72CD18AC"/>
    <w:rsid w:val="72E15AEC"/>
    <w:rsid w:val="731062CE"/>
    <w:rsid w:val="732F8107"/>
    <w:rsid w:val="73346B90"/>
    <w:rsid w:val="7342CD49"/>
    <w:rsid w:val="734CFDB8"/>
    <w:rsid w:val="7359BF93"/>
    <w:rsid w:val="736A9CCA"/>
    <w:rsid w:val="736AC11B"/>
    <w:rsid w:val="73F492FC"/>
    <w:rsid w:val="741437C3"/>
    <w:rsid w:val="74151CF1"/>
    <w:rsid w:val="743A01B5"/>
    <w:rsid w:val="7472E0ED"/>
    <w:rsid w:val="748EDB94"/>
    <w:rsid w:val="74A043F4"/>
    <w:rsid w:val="74B6FB69"/>
    <w:rsid w:val="74B73FE1"/>
    <w:rsid w:val="74BE9632"/>
    <w:rsid w:val="74DE8EC9"/>
    <w:rsid w:val="74FFE4CD"/>
    <w:rsid w:val="7511CD71"/>
    <w:rsid w:val="7523F63E"/>
    <w:rsid w:val="754B8FE4"/>
    <w:rsid w:val="754DE6FF"/>
    <w:rsid w:val="757AA3B3"/>
    <w:rsid w:val="758F6889"/>
    <w:rsid w:val="75EF2F7A"/>
    <w:rsid w:val="75F53A94"/>
    <w:rsid w:val="7602E6F2"/>
    <w:rsid w:val="760B8DED"/>
    <w:rsid w:val="760D01AE"/>
    <w:rsid w:val="7626F4C3"/>
    <w:rsid w:val="763BC607"/>
    <w:rsid w:val="7653BF74"/>
    <w:rsid w:val="767497A9"/>
    <w:rsid w:val="76A0C21E"/>
    <w:rsid w:val="76A0DCC6"/>
    <w:rsid w:val="76EBD513"/>
    <w:rsid w:val="76F3DCED"/>
    <w:rsid w:val="771232B8"/>
    <w:rsid w:val="774B7D51"/>
    <w:rsid w:val="774CBDB3"/>
    <w:rsid w:val="774FDAA0"/>
    <w:rsid w:val="77647402"/>
    <w:rsid w:val="777A90E4"/>
    <w:rsid w:val="777EC5C8"/>
    <w:rsid w:val="7788DC86"/>
    <w:rsid w:val="778F7E59"/>
    <w:rsid w:val="77C10EE1"/>
    <w:rsid w:val="77D1F077"/>
    <w:rsid w:val="77DDF8DA"/>
    <w:rsid w:val="78057BA8"/>
    <w:rsid w:val="780F07C3"/>
    <w:rsid w:val="7811DE1B"/>
    <w:rsid w:val="78159CEB"/>
    <w:rsid w:val="7820615E"/>
    <w:rsid w:val="7842653C"/>
    <w:rsid w:val="78483296"/>
    <w:rsid w:val="78B6E280"/>
    <w:rsid w:val="78BFB03A"/>
    <w:rsid w:val="78DCBCF0"/>
    <w:rsid w:val="78E522A3"/>
    <w:rsid w:val="790331F3"/>
    <w:rsid w:val="7913A8C6"/>
    <w:rsid w:val="792960ED"/>
    <w:rsid w:val="794004B1"/>
    <w:rsid w:val="795B08B5"/>
    <w:rsid w:val="7975C4A9"/>
    <w:rsid w:val="7979DA41"/>
    <w:rsid w:val="79BA4CB3"/>
    <w:rsid w:val="79C06A90"/>
    <w:rsid w:val="79DCE8C4"/>
    <w:rsid w:val="79F5B01D"/>
    <w:rsid w:val="7A044513"/>
    <w:rsid w:val="7A05A462"/>
    <w:rsid w:val="7A0CF48D"/>
    <w:rsid w:val="7A33B6A0"/>
    <w:rsid w:val="7A496ED3"/>
    <w:rsid w:val="7A53239B"/>
    <w:rsid w:val="7A6DB557"/>
    <w:rsid w:val="7A769F26"/>
    <w:rsid w:val="7A845E75"/>
    <w:rsid w:val="7A94C250"/>
    <w:rsid w:val="7AC32405"/>
    <w:rsid w:val="7ACA0303"/>
    <w:rsid w:val="7AF383D8"/>
    <w:rsid w:val="7B03F076"/>
    <w:rsid w:val="7B0BB67A"/>
    <w:rsid w:val="7B1113BD"/>
    <w:rsid w:val="7B1AE356"/>
    <w:rsid w:val="7B40BFFC"/>
    <w:rsid w:val="7B5507E6"/>
    <w:rsid w:val="7B59F090"/>
    <w:rsid w:val="7B61DA50"/>
    <w:rsid w:val="7B6BBDB6"/>
    <w:rsid w:val="7BAEC865"/>
    <w:rsid w:val="7BC303DF"/>
    <w:rsid w:val="7BC68E38"/>
    <w:rsid w:val="7BD6EF34"/>
    <w:rsid w:val="7BDE1BF7"/>
    <w:rsid w:val="7BF3DE9C"/>
    <w:rsid w:val="7C07FACE"/>
    <w:rsid w:val="7C1D1ECF"/>
    <w:rsid w:val="7C202ED6"/>
    <w:rsid w:val="7C3882A9"/>
    <w:rsid w:val="7C4D3506"/>
    <w:rsid w:val="7C5346D0"/>
    <w:rsid w:val="7C863E0D"/>
    <w:rsid w:val="7C8C33A4"/>
    <w:rsid w:val="7C98F7A9"/>
    <w:rsid w:val="7CB62DF1"/>
    <w:rsid w:val="7CD33F14"/>
    <w:rsid w:val="7D1AD0C3"/>
    <w:rsid w:val="7D1FE1D0"/>
    <w:rsid w:val="7D2EDECA"/>
    <w:rsid w:val="7D41F069"/>
    <w:rsid w:val="7D4EB419"/>
    <w:rsid w:val="7D796B0B"/>
    <w:rsid w:val="7D8BCBE5"/>
    <w:rsid w:val="7D9CDAC3"/>
    <w:rsid w:val="7D9E09B3"/>
    <w:rsid w:val="7DA0651C"/>
    <w:rsid w:val="7DA45231"/>
    <w:rsid w:val="7DC30072"/>
    <w:rsid w:val="7DECCD96"/>
    <w:rsid w:val="7DF4FC44"/>
    <w:rsid w:val="7E149D79"/>
    <w:rsid w:val="7E218AE1"/>
    <w:rsid w:val="7E67AF44"/>
    <w:rsid w:val="7E8EF084"/>
    <w:rsid w:val="7EAB32F2"/>
    <w:rsid w:val="7EB92E65"/>
    <w:rsid w:val="7ECB68F5"/>
    <w:rsid w:val="7ED710D0"/>
    <w:rsid w:val="7EDE4D8E"/>
    <w:rsid w:val="7F3344A7"/>
    <w:rsid w:val="7F5D336B"/>
    <w:rsid w:val="7F7B9407"/>
    <w:rsid w:val="7F825330"/>
    <w:rsid w:val="7FA8404C"/>
    <w:rsid w:val="7FAAF415"/>
    <w:rsid w:val="7FADBCBF"/>
    <w:rsid w:val="7FC5038F"/>
    <w:rsid w:val="7FDB7E4C"/>
    <w:rsid w:val="7FDF16DA"/>
    <w:rsid w:val="7FE40877"/>
    <w:rsid w:val="7FFE7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B2C381"/>
  <w15:chartTrackingRefBased/>
  <w15:docId w15:val="{95CCBA40-E197-470A-A3A9-E02EE65A5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31926"/>
    <w:pPr>
      <w:spacing w:after="160" w:line="278" w:lineRule="auto"/>
    </w:pPr>
    <w:rPr>
      <w:kern w:val="2"/>
      <w:lang w:val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10A7"/>
    <w:pPr>
      <w:keepNext/>
      <w:keepLines/>
      <w:spacing w:before="240" w:after="0" w:line="240" w:lineRule="auto"/>
      <w:outlineLvl w:val="0"/>
    </w:pPr>
    <w:rPr>
      <w:rFonts w:asciiTheme="majorHAnsi" w:hAnsiTheme="majorHAnsi" w:eastAsiaTheme="majorEastAsia" w:cstheme="majorBidi"/>
      <w:color w:val="2F5496" w:themeColor="accent1" w:themeShade="BF"/>
      <w:kern w:val="0"/>
      <w:sz w:val="32"/>
      <w:szCs w:val="32"/>
      <w:lang w:val="en-CA" w:eastAsia="en-GB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7BFE"/>
    <w:pPr>
      <w:keepNext/>
      <w:keepLines/>
      <w:spacing w:before="40" w:after="0" w:line="240" w:lineRule="auto"/>
      <w:outlineLvl w:val="1"/>
    </w:pPr>
    <w:rPr>
      <w:rFonts w:asciiTheme="majorHAnsi" w:hAnsiTheme="majorHAnsi" w:eastAsiaTheme="majorEastAsia" w:cstheme="majorBidi"/>
      <w:color w:val="000000" w:themeColor="text1"/>
      <w:kern w:val="0"/>
      <w:sz w:val="26"/>
      <w:szCs w:val="26"/>
      <w:lang w:val="en-CA" w:eastAsia="en-GB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621A"/>
    <w:pPr>
      <w:keepNext/>
      <w:keepLines/>
      <w:spacing w:before="40" w:after="0" w:line="240" w:lineRule="auto"/>
      <w:outlineLvl w:val="2"/>
    </w:pPr>
    <w:rPr>
      <w:rFonts w:asciiTheme="majorHAnsi" w:hAnsiTheme="majorHAnsi" w:eastAsiaTheme="majorEastAsia" w:cstheme="majorBidi"/>
      <w:color w:val="1F3763" w:themeColor="accent1" w:themeShade="7F"/>
      <w:kern w:val="0"/>
      <w:lang w:val="en-CA" w:eastAsia="en-GB"/>
      <w14:ligatures w14:val="none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rsid w:val="005D5F32"/>
    <w:pPr>
      <w:keepNext/>
      <w:keepLines/>
      <w:spacing w:before="40" w:after="0" w:line="240" w:lineRule="auto"/>
      <w:ind w:left="720"/>
      <w:outlineLvl w:val="3"/>
    </w:pPr>
    <w:rPr>
      <w:rFonts w:ascii="Arial" w:hAnsi="Arial" w:cs="Arial" w:eastAsiaTheme="majorEastAsia"/>
      <w:i/>
      <w:color w:val="2F5496" w:themeColor="accent1" w:themeShade="BF"/>
      <w:kern w:val="0"/>
      <w:lang w:val="en-CA" w:eastAsia="en-GB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40" w:after="0" w:line="240" w:lineRule="auto"/>
      <w:outlineLvl w:val="4"/>
    </w:pPr>
    <w:rPr>
      <w:rFonts w:asciiTheme="majorHAnsi" w:hAnsiTheme="majorHAnsi" w:eastAsiaTheme="majorEastAsia" w:cstheme="majorBidi"/>
      <w:color w:val="2F5496" w:themeColor="accent1" w:themeShade="BF"/>
      <w:kern w:val="0"/>
      <w:lang w:val="en-CA" w:eastAsia="en-GB"/>
      <w14:ligatures w14:val="none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4Char" w:customStyle="1">
    <w:name w:val="Heading 4 Char"/>
    <w:basedOn w:val="DefaultParagraphFont"/>
    <w:link w:val="Heading4"/>
    <w:uiPriority w:val="9"/>
    <w:rsid w:val="005D5F32"/>
    <w:rPr>
      <w:rFonts w:ascii="Arial" w:hAnsi="Arial" w:cs="Arial" w:eastAsiaTheme="majorEastAsia"/>
      <w:i/>
      <w:color w:val="2F5496" w:themeColor="accent1" w:themeShade="BF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1610A7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:lang w:val="en-CA" w:eastAsia="en-GB"/>
      <w14:ligatures w14:val="none"/>
    </w:rPr>
  </w:style>
  <w:style w:type="character" w:styleId="TitleChar" w:customStyle="1">
    <w:name w:val="Title Char"/>
    <w:basedOn w:val="DefaultParagraphFont"/>
    <w:link w:val="Title"/>
    <w:uiPriority w:val="10"/>
    <w:rsid w:val="001610A7"/>
    <w:rPr>
      <w:rFonts w:asciiTheme="majorHAnsi" w:hAnsiTheme="majorHAnsi" w:eastAsiaTheme="majorEastAsia" w:cstheme="majorBidi"/>
      <w:spacing w:val="-10"/>
      <w:kern w:val="28"/>
      <w:sz w:val="56"/>
      <w:szCs w:val="56"/>
      <w:lang w:eastAsia="en-GB"/>
    </w:rPr>
  </w:style>
  <w:style w:type="character" w:styleId="Heading1Char" w:customStyle="1">
    <w:name w:val="Heading 1 Char"/>
    <w:basedOn w:val="DefaultParagraphFont"/>
    <w:link w:val="Heading1"/>
    <w:uiPriority w:val="9"/>
    <w:rsid w:val="001610A7"/>
    <w:rPr>
      <w:rFonts w:asciiTheme="majorHAnsi" w:hAnsiTheme="majorHAnsi" w:eastAsiaTheme="majorEastAsia" w:cstheme="majorBidi"/>
      <w:color w:val="2F5496" w:themeColor="accent1" w:themeShade="BF"/>
      <w:sz w:val="32"/>
      <w:szCs w:val="32"/>
      <w:lang w:eastAsia="en-GB"/>
    </w:rPr>
  </w:style>
  <w:style w:type="character" w:styleId="Heading2Char" w:customStyle="1">
    <w:name w:val="Heading 2 Char"/>
    <w:basedOn w:val="DefaultParagraphFont"/>
    <w:link w:val="Heading2"/>
    <w:uiPriority w:val="9"/>
    <w:rsid w:val="001610A7"/>
    <w:rPr>
      <w:rFonts w:asciiTheme="majorHAnsi" w:hAnsiTheme="majorHAnsi" w:eastAsiaTheme="majorEastAsia" w:cstheme="majorBidi"/>
      <w:color w:val="000000" w:themeColor="text1"/>
      <w:sz w:val="26"/>
      <w:szCs w:val="26"/>
      <w:lang w:eastAsia="en-GB"/>
    </w:rPr>
  </w:style>
  <w:style w:type="paragraph" w:styleId="ListParagraph">
    <w:name w:val="List Paragraph"/>
    <w:basedOn w:val="Normal"/>
    <w:uiPriority w:val="34"/>
    <w:qFormat/>
    <w:rsid w:val="005275FB"/>
    <w:pPr>
      <w:spacing w:after="0" w:line="240" w:lineRule="auto"/>
      <w:ind w:left="720"/>
      <w:contextualSpacing/>
    </w:pPr>
    <w:rPr>
      <w:rFonts w:ascii="Calibri" w:hAnsi="Calibri" w:cs="Calibri"/>
      <w:kern w:val="0"/>
      <w:lang w:val="en-CA"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1537F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37FA"/>
    <w:rPr>
      <w:color w:val="605E5C"/>
      <w:shd w:val="clear" w:color="auto" w:fill="E1DFDD"/>
    </w:rPr>
  </w:style>
  <w:style w:type="paragraph" w:styleId="paragraph" w:customStyle="1">
    <w:name w:val="paragraph"/>
    <w:basedOn w:val="Normal"/>
    <w:rsid w:val="00463B10"/>
    <w:pPr>
      <w:spacing w:before="100" w:beforeAutospacing="1" w:after="100" w:afterAutospacing="1"/>
    </w:pPr>
    <w:rPr>
      <w:sz w:val="22"/>
      <w:szCs w:val="22"/>
      <w:lang w:eastAsia="en-CA"/>
    </w:rPr>
  </w:style>
  <w:style w:type="character" w:styleId="normaltextrun" w:customStyle="1">
    <w:name w:val="normaltextrun"/>
    <w:basedOn w:val="DefaultParagraphFont"/>
    <w:rsid w:val="00463B10"/>
  </w:style>
  <w:style w:type="character" w:styleId="eop" w:customStyle="1">
    <w:name w:val="eop"/>
    <w:basedOn w:val="DefaultParagraphFont"/>
    <w:rsid w:val="00463B10"/>
  </w:style>
  <w:style w:type="paragraph" w:styleId="NormalWeb">
    <w:name w:val="Normal (Web)"/>
    <w:basedOn w:val="Normal"/>
    <w:uiPriority w:val="99"/>
    <w:semiHidden/>
    <w:unhideWhenUsed/>
    <w:rsid w:val="00463B10"/>
    <w:pPr>
      <w:spacing w:before="100" w:beforeAutospacing="1" w:after="100" w:afterAutospacing="1"/>
    </w:pPr>
    <w:rPr>
      <w:sz w:val="22"/>
      <w:szCs w:val="22"/>
      <w:lang w:eastAsia="en-CA"/>
    </w:rPr>
  </w:style>
  <w:style w:type="paragraph" w:styleId="Header">
    <w:name w:val="header"/>
    <w:basedOn w:val="Normal"/>
    <w:link w:val="HeaderChar"/>
    <w:uiPriority w:val="99"/>
    <w:unhideWhenUsed/>
    <w:rsid w:val="00B9285F"/>
    <w:pPr>
      <w:tabs>
        <w:tab w:val="center" w:pos="4680"/>
        <w:tab w:val="right" w:pos="9360"/>
      </w:tabs>
      <w:spacing w:after="0" w:line="240" w:lineRule="auto"/>
    </w:pPr>
    <w:rPr>
      <w:rFonts w:ascii="Calibri" w:hAnsi="Calibri" w:cs="Calibri"/>
      <w:kern w:val="0"/>
      <w:lang w:val="en-CA" w:eastAsia="en-GB"/>
      <w14:ligatures w14:val="none"/>
    </w:rPr>
  </w:style>
  <w:style w:type="character" w:styleId="HeaderChar" w:customStyle="1">
    <w:name w:val="Header Char"/>
    <w:basedOn w:val="DefaultParagraphFont"/>
    <w:link w:val="Header"/>
    <w:uiPriority w:val="99"/>
    <w:rsid w:val="00B9285F"/>
    <w:rPr>
      <w:rFonts w:ascii="Calibri" w:hAnsi="Calibri" w:cs="Calibri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B9285F"/>
    <w:pPr>
      <w:tabs>
        <w:tab w:val="center" w:pos="4680"/>
        <w:tab w:val="right" w:pos="9360"/>
      </w:tabs>
      <w:spacing w:after="0" w:line="240" w:lineRule="auto"/>
    </w:pPr>
    <w:rPr>
      <w:rFonts w:ascii="Calibri" w:hAnsi="Calibri" w:cs="Calibri"/>
      <w:kern w:val="0"/>
      <w:lang w:val="en-CA" w:eastAsia="en-GB"/>
      <w14:ligatures w14:val="none"/>
    </w:rPr>
  </w:style>
  <w:style w:type="character" w:styleId="FooterChar" w:customStyle="1">
    <w:name w:val="Footer Char"/>
    <w:basedOn w:val="DefaultParagraphFont"/>
    <w:link w:val="Footer"/>
    <w:uiPriority w:val="99"/>
    <w:rsid w:val="00B9285F"/>
    <w:rPr>
      <w:rFonts w:ascii="Calibri" w:hAnsi="Calibri" w:cs="Calibri"/>
      <w:lang w:eastAsia="en-GB"/>
    </w:rPr>
  </w:style>
  <w:style w:type="table" w:styleId="TableGrid">
    <w:name w:val="Table Grid"/>
    <w:basedOn w:val="TableNormal"/>
    <w:uiPriority w:val="39"/>
    <w:rsid w:val="004B2694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C9420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94209"/>
    <w:pPr>
      <w:spacing w:after="0" w:line="240" w:lineRule="auto"/>
    </w:pPr>
    <w:rPr>
      <w:rFonts w:ascii="Calibri" w:hAnsi="Calibri" w:cs="Calibri"/>
      <w:kern w:val="0"/>
      <w:sz w:val="20"/>
      <w:szCs w:val="20"/>
      <w:lang w:val="en-CA" w:eastAsia="en-GB"/>
      <w14:ligatures w14:val="none"/>
    </w:rPr>
  </w:style>
  <w:style w:type="character" w:styleId="CommentTextChar" w:customStyle="1">
    <w:name w:val="Comment Text Char"/>
    <w:basedOn w:val="DefaultParagraphFont"/>
    <w:link w:val="CommentText"/>
    <w:uiPriority w:val="99"/>
    <w:rsid w:val="00C94209"/>
    <w:rPr>
      <w:rFonts w:ascii="Calibri" w:hAnsi="Calibri" w:cs="Calibri"/>
      <w:sz w:val="20"/>
      <w:szCs w:val="20"/>
      <w:lang w:eastAsia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94209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C94209"/>
    <w:rPr>
      <w:rFonts w:ascii="Calibri" w:hAnsi="Calibri" w:cs="Calibri"/>
      <w:b/>
      <w:bCs/>
      <w:sz w:val="20"/>
      <w:szCs w:val="20"/>
      <w:lang w:eastAsia="en-GB"/>
    </w:rPr>
  </w:style>
  <w:style w:type="character" w:styleId="Heading5Char" w:customStyle="1">
    <w:name w:val="Heading 5 Char"/>
    <w:basedOn w:val="DefaultParagraphFont"/>
    <w:link w:val="Heading5"/>
    <w:uiPriority w:val="9"/>
    <w:rPr>
      <w:rFonts w:asciiTheme="majorHAnsi" w:hAnsiTheme="majorHAnsi" w:eastAsiaTheme="majorEastAsia" w:cstheme="majorBidi"/>
      <w:color w:val="2F5496" w:themeColor="accent1" w:themeShade="BF"/>
      <w:lang w:eastAsia="en-GB"/>
    </w:rPr>
  </w:style>
  <w:style w:type="paragraph" w:styleId="Revision">
    <w:name w:val="Revision"/>
    <w:hidden/>
    <w:uiPriority w:val="99"/>
    <w:semiHidden/>
    <w:rsid w:val="000A52E3"/>
    <w:rPr>
      <w:rFonts w:ascii="Calibri" w:hAnsi="Calibri" w:cs="Calibri"/>
      <w:lang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5F2F4A"/>
    <w:rPr>
      <w:color w:val="954F72" w:themeColor="followedHyperlink"/>
      <w:u w:val="single"/>
    </w:rPr>
  </w:style>
  <w:style w:type="character" w:styleId="Heading3Char" w:customStyle="1">
    <w:name w:val="Heading 3 Char"/>
    <w:basedOn w:val="DefaultParagraphFont"/>
    <w:link w:val="Heading3"/>
    <w:uiPriority w:val="9"/>
    <w:rsid w:val="00C0621A"/>
    <w:rPr>
      <w:rFonts w:asciiTheme="majorHAnsi" w:hAnsiTheme="majorHAnsi" w:eastAsiaTheme="majorEastAsia" w:cstheme="majorBidi"/>
      <w:color w:val="1F3763" w:themeColor="accent1" w:themeShade="7F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97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0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0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footer" Target="footer1.xml" Id="rId18" /><Relationship Type="http://schemas.openxmlformats.org/officeDocument/2006/relationships/customXml" Target="../customXml/item3.xml" Id="rId3" /><Relationship Type="http://schemas.openxmlformats.org/officeDocument/2006/relationships/footer" Target="footer3.xml" Id="rId21" /><Relationship Type="http://schemas.openxmlformats.org/officeDocument/2006/relationships/styles" Target="styles.xml" Id="rId7" /><Relationship Type="http://schemas.openxmlformats.org/officeDocument/2006/relationships/hyperlink" Target="https://forms.office.com/r/3Fd66sVH1g" TargetMode="External" Id="rId12" /><Relationship Type="http://schemas.openxmlformats.org/officeDocument/2006/relationships/header" Target="header2.xml" Id="rId17" /><Relationship Type="http://schemas.openxmlformats.org/officeDocument/2006/relationships/customXml" Target="../customXml/item2.xml" Id="rId2" /><Relationship Type="http://schemas.openxmlformats.org/officeDocument/2006/relationships/header" Target="header1.xml" Id="rId16" /><Relationship Type="http://schemas.openxmlformats.org/officeDocument/2006/relationships/header" Target="header3.xml" Id="rId20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customXml" Target="../customXml/item5.xml" Id="rId5" /><Relationship Type="http://schemas.openxmlformats.org/officeDocument/2006/relationships/hyperlink" Target="https://forms.office.com/r/ZkXdYSeQyX" TargetMode="External" Id="rId15" /><Relationship Type="http://schemas.openxmlformats.org/officeDocument/2006/relationships/theme" Target="theme/theme1.xml" Id="rId23" /><Relationship Type="http://schemas.openxmlformats.org/officeDocument/2006/relationships/footnotes" Target="footnotes.xml" Id="rId10" /><Relationship Type="http://schemas.openxmlformats.org/officeDocument/2006/relationships/footer" Target="footer2.xml" Id="rId19" /><Relationship Type="http://schemas.openxmlformats.org/officeDocument/2006/relationships/fontTable" Target="fontTable.xml" Id="rId22" /><Relationship Type="http://schemas.openxmlformats.org/officeDocument/2006/relationships/webSettings" Target="webSettings.xml" Id="rId9" /><Relationship Type="http://schemas.openxmlformats.org/officeDocument/2006/relationships/hyperlink" Target="https://forms.office.com/r/iyExFhqHAh" TargetMode="External" Id="Rcf23b36e3f0e4eab" /><Relationship Type="http://schemas.openxmlformats.org/officeDocument/2006/relationships/hyperlink" Target="https://forms.office.com/r/T9h5VQeH3L" TargetMode="External" Id="R93c88cd70d304f06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stuconestogacon.sharepoint.com/sites/Prod-CCWIL/Brand/Shared%20Documents/Resources/Letterhead/Letterhead%20-%20Talent%20Hub.dotx?OR=81dd2b71-fb82-4b33-ac71-fed46bf0f87a&amp;CID=5f5fe2a1-50f0-a000-eba1-dfab293e3b41&amp;CT=1765563513607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46B9BA628A1A48B170F2AF9CC8D4B0" ma:contentTypeVersion="3" ma:contentTypeDescription="Create a new document." ma:contentTypeScope="" ma:versionID="843cd58636894955d281a9adcf9534fa">
  <xsd:schema xmlns:xsd="http://www.w3.org/2001/XMLSchema" xmlns:xs="http://www.w3.org/2001/XMLSchema" xmlns:p="http://schemas.microsoft.com/office/2006/metadata/properties" xmlns:ns2="9d306769-7bc8-4040-a8e4-923a04daccbe" targetNamespace="http://schemas.microsoft.com/office/2006/metadata/properties" ma:root="true" ma:fieldsID="826b9d7284eb2fdda96bbceff16b8806" ns2:_="">
    <xsd:import namespace="9d306769-7bc8-4040-a8e4-923a04daccb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306769-7bc8-4040-a8e4-923a04dacc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267DC00354EB47A212C022D3A723B6" ma:contentTypeVersion="14" ma:contentTypeDescription="Create a new document." ma:contentTypeScope="" ma:versionID="100c18616c5c0ebb079ec38650a2a089">
  <xsd:schema xmlns:xsd="http://www.w3.org/2001/XMLSchema" xmlns:xs="http://www.w3.org/2001/XMLSchema" xmlns:p="http://schemas.microsoft.com/office/2006/metadata/properties" xmlns:ns2="8d9d3802-c91d-4f46-ae90-621d8ebdfbcb" xmlns:ns3="47646841-4811-47f8-9352-3a2fa7f564af" targetNamespace="http://schemas.microsoft.com/office/2006/metadata/properties" ma:root="true" ma:fieldsID="f04fa1667c56546e545a5588e9de9d68" ns2:_="" ns3:_="">
    <xsd:import namespace="8d9d3802-c91d-4f46-ae90-621d8ebdfbcb"/>
    <xsd:import namespace="47646841-4811-47f8-9352-3a2fa7f564af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lcf76f155ced4ddcb4097134ff3c332f" minOccurs="0"/>
                <xsd:element ref="ns2:TaxCatchAll" minOccurs="0"/>
                <xsd:element ref="ns3:MediaServiceMetadata" minOccurs="0"/>
                <xsd:element ref="ns3:MediaServiceFastMetadata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  <xsd:element ref="ns3:MediaServiceDateTaken" minOccurs="0"/>
                <xsd:element ref="ns3:Thumbnai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9d3802-c91d-4f46-ae90-621d8ebdfbcb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3" nillable="true" ma:displayName="Taxonomy Catch All Column" ma:hidden="true" ma:list="{292964cb-5b0d-40c4-affb-f73271fa6cbe}" ma:internalName="TaxCatchAll" ma:showField="CatchAllData" ma:web="8d9d3802-c91d-4f46-ae90-621d8ebdfbc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646841-4811-47f8-9352-3a2fa7f564af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bef14a81-40c6-4318-85f6-ee55e424c7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Thumbnail" ma:index="24" nillable="true" ma:displayName="Thumbnail" ma:format="Thumbnail" ma:internalName="Thumbnail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92EBB91-271A-4386-AC9D-88D241E2BAC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4763E91-234E-49BC-AE0C-370B44AF39ED}"/>
</file>

<file path=customXml/itemProps3.xml><?xml version="1.0" encoding="utf-8"?>
<ds:datastoreItem xmlns:ds="http://schemas.openxmlformats.org/officeDocument/2006/customXml" ds:itemID="{045D0C22-B60E-4F34-BC51-88C9D427C0E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DA55FBD-778B-4742-8EBA-F1175A8FD6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9d3802-c91d-4f46-ae90-621d8ebdfbcb"/>
    <ds:schemaRef ds:uri="47646841-4811-47f8-9352-3a2fa7f564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DD4CD77D-1F7C-4CE0-A954-FE69F376DF3C}">
  <ds:schemaRefs>
    <ds:schemaRef ds:uri="http://schemas.microsoft.com/office/2006/metadata/properties"/>
    <ds:schemaRef ds:uri="http://schemas.microsoft.com/office/infopath/2007/PartnerControls"/>
    <ds:schemaRef ds:uri="47646841-4811-47f8-9352-3a2fa7f564af"/>
    <ds:schemaRef ds:uri="8d9d3802-c91d-4f46-ae90-621d8ebdfbcb"/>
  </ds:schemaRefs>
</ds:datastoreItem>
</file>

<file path=docMetadata/LabelInfo.xml><?xml version="1.0" encoding="utf-8"?>
<clbl:labelList xmlns:clbl="http://schemas.microsoft.com/office/2020/mipLabelMetadata">
  <clbl:label id="{4ddd393a-e98a-4404-841f-c4becdd925a5}" enabled="0" method="" siteId="{4ddd393a-e98a-4404-841f-c4becdd925a5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Letterhead%20-%20Talent%20Hub.dotx?OR=81dd2b71-fb82-4b33-ac71-fed46bf0f87a&amp;CID=5f5fe2a1-50f0-a000-eba1-dfab293e3b41&amp;CT=1765563513607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Kimberly Crackel</dc:creator>
  <cp:keywords/>
  <dc:description/>
  <cp:lastModifiedBy>Kimberly Crackel</cp:lastModifiedBy>
  <cp:revision>6</cp:revision>
  <cp:lastPrinted>2025-06-04T21:14:00Z</cp:lastPrinted>
  <dcterms:created xsi:type="dcterms:W3CDTF">2025-12-12T18:18:00Z</dcterms:created>
  <dcterms:modified xsi:type="dcterms:W3CDTF">2025-12-16T13:49:04Z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documentId_3054</vt:lpwstr>
  </property>
  <property fmtid="{D5CDD505-2E9C-101B-9397-08002B2CF9AE}" pid="3" name="grammarly_documentContext">
    <vt:lpwstr>{"goals":[],"domain":"general","emotions":[],"dialect":"canadian"}</vt:lpwstr>
  </property>
  <property fmtid="{D5CDD505-2E9C-101B-9397-08002B2CF9AE}" pid="4" name="ContentTypeId">
    <vt:lpwstr>0x0101007C46B9BA628A1A48B170F2AF9CC8D4B0</vt:lpwstr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xd_Signature">
    <vt:bool>false</vt:bool>
  </property>
  <property fmtid="{D5CDD505-2E9C-101B-9397-08002B2CF9AE}" pid="11" name="GrammarlyDocumentId">
    <vt:lpwstr>3bfcf08ca85d2c2525cd3f2bd3673833761fe9b81cc7e2d5d57f509785f03dd5</vt:lpwstr>
  </property>
  <property fmtid="{D5CDD505-2E9C-101B-9397-08002B2CF9AE}" pid="12" name="MediaServiceImageTags">
    <vt:lpwstr/>
  </property>
  <property fmtid="{D5CDD505-2E9C-101B-9397-08002B2CF9AE}" pid="13" name="_dlc_DocIdItemGuid">
    <vt:lpwstr>2329b00e-af49-45ae-8656-562070c06671</vt:lpwstr>
  </property>
  <property fmtid="{D5CDD505-2E9C-101B-9397-08002B2CF9AE}" pid="14" name="docLang">
    <vt:lpwstr>en</vt:lpwstr>
  </property>
</Properties>
</file>